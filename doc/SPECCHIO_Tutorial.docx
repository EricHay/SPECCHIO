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FFE" w:rsidRPr="00084655" w:rsidRDefault="002A0FFE" w:rsidP="002A0FFE">
      <w:pPr>
        <w:rPr>
          <w:sz w:val="82"/>
        </w:rPr>
      </w:pPr>
    </w:p>
    <w:p w:rsidR="002A0FFE" w:rsidRPr="004D7992" w:rsidRDefault="004D7992" w:rsidP="002A0FFE">
      <w:r>
        <w:rPr>
          <w:noProof/>
          <w:lang w:val="en-AU" w:eastAsia="en-AU"/>
        </w:rPr>
        <w:drawing>
          <wp:inline distT="0" distB="0" distL="0" distR="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10"/>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F457D" w:rsidRPr="004D7992">
        <w:fldChar w:fldCharType="begin"/>
      </w:r>
      <w:r w:rsidR="00567E0A">
        <w:instrText>SET</w:instrText>
      </w:r>
      <w:r w:rsidR="002A0FFE" w:rsidRPr="004D7992">
        <w:instrText xml:space="preserve"> project </w:instrText>
      </w:r>
      <w:r w:rsidR="00BF457D"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F457D" w:rsidRPr="004D7992">
        <w:fldChar w:fldCharType="separate"/>
      </w:r>
      <w:r w:rsidR="00074453">
        <w:instrText>SPECCHIO</w:instrText>
      </w:r>
      <w:r w:rsidR="00BF457D" w:rsidRPr="004D7992">
        <w:fldChar w:fldCharType="end"/>
      </w:r>
      <w:r w:rsidR="00BF457D" w:rsidRPr="004D7992">
        <w:fldChar w:fldCharType="separate"/>
      </w:r>
      <w:bookmarkStart w:id="0" w:name="project"/>
      <w:r w:rsidR="00074453">
        <w:rPr>
          <w:noProof/>
        </w:rPr>
        <w:t>SPECCHIO</w:t>
      </w:r>
      <w:bookmarkEnd w:id="0"/>
      <w:r w:rsidR="00BF457D" w:rsidRPr="004D7992">
        <w:fldChar w:fldCharType="end"/>
      </w:r>
      <w:r w:rsidR="00BF457D" w:rsidRPr="004D7992">
        <w:fldChar w:fldCharType="begin"/>
      </w:r>
      <w:r w:rsidR="00567E0A">
        <w:instrText>SET</w:instrText>
      </w:r>
      <w:r w:rsidR="002A0FFE" w:rsidRPr="004D7992">
        <w:instrText xml:space="preserve"> partproject </w:instrText>
      </w:r>
      <w:r w:rsidR="00BF457D"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F457D" w:rsidRPr="004D7992">
        <w:fldChar w:fldCharType="end"/>
      </w:r>
      <w:r w:rsidR="00BF457D" w:rsidRPr="004D7992">
        <w:fldChar w:fldCharType="separate"/>
      </w:r>
      <w:bookmarkStart w:id="1" w:name="partproject"/>
      <w:bookmarkEnd w:id="1"/>
      <w:r w:rsidR="00074453">
        <w:rPr>
          <w:noProof/>
        </w:rPr>
        <w:t xml:space="preserve"> </w:t>
      </w:r>
      <w:r w:rsidR="00BF457D" w:rsidRPr="004D7992">
        <w:fldChar w:fldCharType="end"/>
      </w:r>
    </w:p>
    <w:p w:rsidR="002A0FFE" w:rsidRPr="004D7992" w:rsidRDefault="002A0FFE">
      <w:pPr>
        <w:pStyle w:val="Title"/>
        <w:suppressAutoHyphens/>
        <w:spacing w:before="960"/>
        <w:rPr>
          <w:sz w:val="24"/>
        </w:rPr>
      </w:pPr>
      <w:r w:rsidRPr="004D7992">
        <w:rPr>
          <w:sz w:val="22"/>
        </w:rPr>
        <w:br/>
      </w:r>
      <w:r w:rsidR="00BF457D" w:rsidRPr="00084655">
        <w:fldChar w:fldCharType="begin"/>
      </w:r>
      <w:r w:rsidR="00567E0A">
        <w:instrText>SET</w:instrText>
      </w:r>
      <w:r w:rsidRPr="00084655">
        <w:instrText xml:space="preserve"> DOC_TITLE </w:instrText>
      </w:r>
      <w:r w:rsidR="00BF457D">
        <w:fldChar w:fldCharType="begin"/>
      </w:r>
      <w:r w:rsidR="00FB7375">
        <w:instrText xml:space="preserve"> </w:instrText>
      </w:r>
      <w:r w:rsidR="00567E0A">
        <w:instrText>FILLIN</w:instrText>
      </w:r>
      <w:r w:rsidR="00FB7375">
        <w:instrText xml:space="preserve"> "Document Title (e.g. ITPM Manual)" \* CHARFORMAT </w:instrText>
      </w:r>
      <w:r w:rsidR="00BF457D">
        <w:fldChar w:fldCharType="separate"/>
      </w:r>
      <w:r w:rsidR="00074453">
        <w:instrText>Tutorial</w:instrText>
      </w:r>
      <w:r w:rsidR="00BF457D">
        <w:fldChar w:fldCharType="end"/>
      </w:r>
      <w:r w:rsidR="00BF457D" w:rsidRPr="00084655">
        <w:fldChar w:fldCharType="separate"/>
      </w:r>
      <w:bookmarkStart w:id="2" w:name="DOC_TITLE"/>
      <w:r w:rsidR="00074453">
        <w:rPr>
          <w:noProof/>
        </w:rPr>
        <w:t>Tutorial</w:t>
      </w:r>
      <w:bookmarkEnd w:id="2"/>
      <w:r w:rsidR="00BF457D" w:rsidRPr="00084655">
        <w:fldChar w:fldCharType="end"/>
      </w:r>
      <w:r w:rsidR="0016361D">
        <w:fldChar w:fldCharType="begin"/>
      </w:r>
      <w:r w:rsidR="0016361D">
        <w:instrText xml:space="preserve"> REF DOC_TITLE \* MERGEFORMAT </w:instrText>
      </w:r>
      <w:r w:rsidR="0016361D">
        <w:fldChar w:fldCharType="separate"/>
      </w:r>
      <w:r w:rsidR="00074453">
        <w:rPr>
          <w:noProof/>
        </w:rPr>
        <w:t>Tutorial</w:t>
      </w:r>
      <w:r w:rsidR="0016361D">
        <w:rPr>
          <w:noProof/>
        </w:rPr>
        <w:fldChar w:fldCharType="end"/>
      </w:r>
    </w:p>
    <w:p w:rsidR="002A0FFE" w:rsidRPr="004D7992" w:rsidRDefault="00BF457D">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rsidR="002A0FFE" w:rsidRPr="00084655" w:rsidRDefault="002A0FFE" w:rsidP="00306258">
      <w:pPr>
        <w:pStyle w:val="Version"/>
        <w:tabs>
          <w:tab w:val="clear" w:pos="1701"/>
        </w:tabs>
        <w:ind w:left="1701" w:hanging="1701"/>
        <w:outlineLvl w:val="0"/>
      </w:pPr>
      <w:r w:rsidRPr="00084655">
        <w:t xml:space="preserve">Version: </w:t>
      </w:r>
      <w:r w:rsidRPr="00084655">
        <w:tab/>
      </w:r>
      <w:r w:rsidR="0016361D">
        <w:fldChar w:fldCharType="begin"/>
      </w:r>
      <w:r w:rsidR="0016361D">
        <w:instrText>REF VQS</w:instrText>
      </w:r>
      <w:r w:rsidR="0016361D">
        <w:fldChar w:fldCharType="separate"/>
      </w:r>
      <w:r w:rsidR="00074453">
        <w:rPr>
          <w:noProof/>
        </w:rPr>
        <w:t>3.0</w:t>
      </w:r>
      <w:r w:rsidR="0016361D">
        <w:rPr>
          <w:noProof/>
        </w:rPr>
        <w:fldChar w:fldCharType="end"/>
      </w:r>
      <w:r w:rsidR="00BF457D" w:rsidRPr="00084655">
        <w:fldChar w:fldCharType="begin"/>
      </w:r>
      <w:r w:rsidR="00567E0A">
        <w:instrText>SET</w:instrText>
      </w:r>
      <w:r w:rsidRPr="00084655">
        <w:instrText xml:space="preserve"> VQS </w:instrText>
      </w:r>
      <w:r w:rsidR="00BF457D">
        <w:fldChar w:fldCharType="begin"/>
      </w:r>
      <w:r w:rsidR="00567E0A">
        <w:instrText>FILLIN</w:instrText>
      </w:r>
      <w:r w:rsidR="00734122">
        <w:instrText xml:space="preserve"> "Version (e.g. 1.0)"</w:instrText>
      </w:r>
      <w:r w:rsidR="00BF457D">
        <w:fldChar w:fldCharType="separate"/>
      </w:r>
      <w:r w:rsidR="00074453">
        <w:instrText>3.0</w:instrText>
      </w:r>
      <w:r w:rsidR="00BF457D">
        <w:fldChar w:fldCharType="end"/>
      </w:r>
      <w:r w:rsidR="00BF457D" w:rsidRPr="00084655">
        <w:fldChar w:fldCharType="separate"/>
      </w:r>
      <w:bookmarkStart w:id="3" w:name="VQS"/>
      <w:r w:rsidR="00074453">
        <w:rPr>
          <w:noProof/>
        </w:rPr>
        <w:t>3.0</w:t>
      </w:r>
      <w:bookmarkEnd w:id="3"/>
      <w:r w:rsidR="00BF457D" w:rsidRPr="00084655">
        <w:fldChar w:fldCharType="end"/>
      </w:r>
    </w:p>
    <w:p w:rsidR="002A0FFE" w:rsidRPr="00084655" w:rsidRDefault="002A0FFE">
      <w:pPr>
        <w:pStyle w:val="Version"/>
        <w:tabs>
          <w:tab w:val="clear" w:pos="1701"/>
        </w:tabs>
        <w:ind w:left="1701" w:hanging="1701"/>
      </w:pPr>
      <w:r w:rsidRPr="00084655">
        <w:t xml:space="preserve">Date: </w:t>
      </w:r>
      <w:r w:rsidRPr="00084655">
        <w:tab/>
      </w:r>
      <w:r w:rsidR="00BF457D" w:rsidRPr="00084655">
        <w:fldChar w:fldCharType="begin"/>
      </w:r>
      <w:r w:rsidR="00567E0A">
        <w:instrText>SET</w:instrText>
      </w:r>
      <w:r w:rsidRPr="00084655">
        <w:instrText xml:space="preserve"> DD </w:instrText>
      </w:r>
      <w:r w:rsidR="00BF457D">
        <w:fldChar w:fldCharType="begin"/>
      </w:r>
      <w:r w:rsidR="00567E0A">
        <w:instrText>FILLIN</w:instrText>
      </w:r>
      <w:r w:rsidR="00734122">
        <w:instrText xml:space="preserve"> "Date (dd.mm.yyyy)”</w:instrText>
      </w:r>
      <w:r w:rsidR="00BF457D">
        <w:fldChar w:fldCharType="separate"/>
      </w:r>
      <w:r w:rsidR="00074453">
        <w:instrText>13.06.2012</w:instrText>
      </w:r>
      <w:r w:rsidR="00BF457D">
        <w:fldChar w:fldCharType="end"/>
      </w:r>
      <w:r w:rsidR="00BF457D" w:rsidRPr="00084655">
        <w:fldChar w:fldCharType="separate"/>
      </w:r>
      <w:bookmarkStart w:id="4" w:name="DD"/>
      <w:bookmarkStart w:id="5" w:name="DATE"/>
      <w:r w:rsidR="00074453">
        <w:rPr>
          <w:noProof/>
        </w:rPr>
        <w:t>13.06.2012</w:t>
      </w:r>
      <w:bookmarkEnd w:id="4"/>
      <w:bookmarkEnd w:id="5"/>
      <w:r w:rsidR="00BF457D" w:rsidRPr="00084655">
        <w:fldChar w:fldCharType="end"/>
      </w:r>
      <w:r w:rsidR="0016361D">
        <w:fldChar w:fldCharType="begin"/>
      </w:r>
      <w:r w:rsidR="0016361D">
        <w:instrText>REF DD</w:instrText>
      </w:r>
      <w:r w:rsidR="0016361D">
        <w:fldChar w:fldCharType="separate"/>
      </w:r>
      <w:r w:rsidR="00074453">
        <w:rPr>
          <w:noProof/>
        </w:rPr>
        <w:t>13.06.2012</w:t>
      </w:r>
      <w:r w:rsidR="0016361D">
        <w:rPr>
          <w:noProof/>
        </w:rPr>
        <w:fldChar w:fldCharType="end"/>
      </w:r>
    </w:p>
    <w:p w:rsidR="002A0FFE" w:rsidRPr="00084655" w:rsidRDefault="002A0FFE">
      <w:pPr>
        <w:pStyle w:val="Version"/>
        <w:tabs>
          <w:tab w:val="clear" w:pos="1701"/>
        </w:tabs>
        <w:ind w:left="1701" w:hanging="1701"/>
      </w:pPr>
      <w:r w:rsidRPr="00084655">
        <w:t>Status:</w:t>
      </w:r>
      <w:r w:rsidRPr="00084655">
        <w:tab/>
      </w:r>
      <w:r w:rsidR="00BF457D" w:rsidRPr="00084655">
        <w:fldChar w:fldCharType="begin"/>
      </w:r>
      <w:r w:rsidR="00567E0A">
        <w:instrText>SET</w:instrText>
      </w:r>
      <w:r w:rsidRPr="00084655">
        <w:instrText xml:space="preserve"> SQS </w:instrText>
      </w:r>
      <w:r w:rsidR="00BF457D">
        <w:fldChar w:fldCharType="begin"/>
      </w:r>
      <w:r w:rsidR="00567E0A">
        <w:instrText>FILLIN</w:instrText>
      </w:r>
      <w:r w:rsidR="00734122">
        <w:instrText xml:space="preserve"> "Status (Draft, Valid, Approved)"</w:instrText>
      </w:r>
      <w:r w:rsidR="00BF457D">
        <w:fldChar w:fldCharType="separate"/>
      </w:r>
      <w:r w:rsidR="00074453">
        <w:instrText>Draft</w:instrText>
      </w:r>
      <w:r w:rsidR="00BF457D">
        <w:fldChar w:fldCharType="end"/>
      </w:r>
      <w:r w:rsidR="00BF457D" w:rsidRPr="00084655">
        <w:fldChar w:fldCharType="separate"/>
      </w:r>
      <w:bookmarkStart w:id="6" w:name="SQS"/>
      <w:r w:rsidR="00074453">
        <w:rPr>
          <w:noProof/>
        </w:rPr>
        <w:t>Draft</w:t>
      </w:r>
      <w:bookmarkEnd w:id="6"/>
      <w:r w:rsidR="00BF457D" w:rsidRPr="00084655">
        <w:fldChar w:fldCharType="end"/>
      </w:r>
      <w:r w:rsidR="0016361D">
        <w:fldChar w:fldCharType="begin"/>
      </w:r>
      <w:r w:rsidR="0016361D">
        <w:instrText xml:space="preserve">REF SQS  \* MERGEFORMAT </w:instrText>
      </w:r>
      <w:r w:rsidR="0016361D">
        <w:fldChar w:fldCharType="separate"/>
      </w:r>
      <w:r w:rsidR="00074453">
        <w:rPr>
          <w:noProof/>
        </w:rPr>
        <w:t>Draft</w:t>
      </w:r>
      <w:r w:rsidR="0016361D">
        <w:rPr>
          <w:noProof/>
        </w:rPr>
        <w:fldChar w:fldCharType="end"/>
      </w:r>
    </w:p>
    <w:p w:rsidR="004A1EC4" w:rsidRPr="00084655" w:rsidRDefault="002A0FFE" w:rsidP="005335E3">
      <w:pPr>
        <w:pStyle w:val="Version"/>
        <w:tabs>
          <w:tab w:val="clear" w:pos="1701"/>
        </w:tabs>
        <w:ind w:left="1701" w:hanging="1701"/>
      </w:pPr>
      <w:r w:rsidRPr="00084655">
        <w:t>Author</w:t>
      </w:r>
      <w:r w:rsidR="004A1EC4">
        <w:t>s</w:t>
      </w:r>
      <w:r w:rsidRPr="00084655">
        <w:t>:</w:t>
      </w:r>
      <w:r w:rsidRPr="00084655">
        <w:tab/>
      </w:r>
      <w:r w:rsidR="00BF457D" w:rsidRPr="00084655">
        <w:fldChar w:fldCharType="begin"/>
      </w:r>
      <w:r w:rsidR="00567E0A">
        <w:instrText>SET</w:instrText>
      </w:r>
      <w:r w:rsidRPr="00084655">
        <w:instrText xml:space="preserve"> DOC_AUTHOR </w:instrText>
      </w:r>
      <w:r w:rsidR="00BF457D">
        <w:fldChar w:fldCharType="begin"/>
      </w:r>
      <w:r w:rsidR="00567E0A">
        <w:instrText>FILLIN</w:instrText>
      </w:r>
      <w:r w:rsidR="00734122">
        <w:instrText xml:space="preserve"> "Author (e.g. F. Test, Organisation 'X')"</w:instrText>
      </w:r>
      <w:r w:rsidR="00BF457D">
        <w:fldChar w:fldCharType="separate"/>
      </w:r>
      <w:r w:rsidR="00074453">
        <w:instrText>P. Roberts (Intersect), A. Hueni &amp; D. Kuekenbrink (Remote Sensing Laboratories, University of Zurich)</w:instrText>
      </w:r>
      <w:r w:rsidR="00BF457D">
        <w:fldChar w:fldCharType="end"/>
      </w:r>
      <w:r w:rsidR="00BF457D" w:rsidRPr="00084655">
        <w:fldChar w:fldCharType="separate"/>
      </w:r>
      <w:bookmarkStart w:id="7" w:name="DOC_AUTHOR"/>
      <w:r w:rsidR="00074453">
        <w:rPr>
          <w:noProof/>
        </w:rPr>
        <w:t>P. Roberts (Intersect), A. Hueni &amp; D. Kuekenbrink (Remote Sensing Laboratories, University of Zurich)</w:t>
      </w:r>
      <w:bookmarkEnd w:id="7"/>
      <w:r w:rsidR="00BF457D" w:rsidRPr="00084655">
        <w:fldChar w:fldCharType="end"/>
      </w:r>
      <w:r w:rsidR="0016361D">
        <w:fldChar w:fldCharType="begin"/>
      </w:r>
      <w:r w:rsidR="0016361D">
        <w:instrText xml:space="preserve">REF DOC_AUTHOR  \* MERGEFORMAT </w:instrText>
      </w:r>
      <w:r w:rsidR="0016361D">
        <w:fldChar w:fldCharType="separate"/>
      </w:r>
      <w:r w:rsidR="00074453">
        <w:rPr>
          <w:noProof/>
        </w:rPr>
        <w:t>P. Roberts (Intersect), A. Hueni &amp; D. Kuekenbrink (Remote Sensing Laboratories, University of Zurich)</w:t>
      </w:r>
      <w:r w:rsidR="0016361D">
        <w:rPr>
          <w:noProof/>
        </w:rPr>
        <w:fldChar w:fldCharType="end"/>
      </w:r>
    </w:p>
    <w:p w:rsidR="002A0FFE" w:rsidRPr="00084655" w:rsidRDefault="002A0FFE">
      <w:pPr>
        <w:pStyle w:val="Version"/>
        <w:tabs>
          <w:tab w:val="clear" w:pos="1701"/>
        </w:tabs>
        <w:ind w:left="1701" w:hanging="1701"/>
      </w:pPr>
      <w:r w:rsidRPr="00084655">
        <w:t>File:</w:t>
      </w:r>
      <w:r w:rsidRPr="00084655">
        <w:tab/>
      </w:r>
      <w:r w:rsidR="00BF457D" w:rsidRPr="00084655">
        <w:fldChar w:fldCharType="begin"/>
      </w:r>
      <w:r w:rsidR="00567E0A">
        <w:instrText>SET</w:instrText>
      </w:r>
      <w:r w:rsidRPr="00084655">
        <w:instrText xml:space="preserve"> PFAD </w:instrText>
      </w:r>
      <w:r w:rsidR="00BF457D" w:rsidRPr="00084655">
        <w:fldChar w:fldCharType="end"/>
      </w:r>
      <w:r w:rsidR="00BF457D">
        <w:fldChar w:fldCharType="begin"/>
      </w:r>
      <w:r w:rsidR="00567E0A">
        <w:instrText>FILENAME</w:instrText>
      </w:r>
      <w:r w:rsidR="00734122">
        <w:instrText xml:space="preserve"> </w:instrText>
      </w:r>
      <w:r w:rsidR="00BF457D">
        <w:fldChar w:fldCharType="separate"/>
      </w:r>
      <w:r w:rsidR="00074453">
        <w:rPr>
          <w:noProof/>
        </w:rPr>
        <w:t>SPECCHIO_Tutorial.docx</w:t>
      </w:r>
      <w:r w:rsidR="00BF457D">
        <w:rPr>
          <w:noProof/>
        </w:rPr>
        <w:fldChar w:fldCharType="end"/>
      </w:r>
    </w:p>
    <w:p w:rsidR="002A0FFE" w:rsidRPr="00084655" w:rsidRDefault="002A0FFE">
      <w:pPr>
        <w:pStyle w:val="Version"/>
        <w:tabs>
          <w:tab w:val="clear" w:pos="1701"/>
        </w:tabs>
        <w:ind w:left="1701" w:hanging="1701"/>
      </w:pPr>
      <w:r w:rsidRPr="00084655">
        <w:t>Pages:</w:t>
      </w:r>
      <w:r w:rsidRPr="00084655">
        <w:tab/>
      </w:r>
      <w:r w:rsidR="00BF457D">
        <w:fldChar w:fldCharType="begin"/>
      </w:r>
      <w:r w:rsidR="00567E0A">
        <w:instrText>NUMPAGES</w:instrText>
      </w:r>
      <w:r w:rsidR="00734122">
        <w:instrText xml:space="preserve"> </w:instrText>
      </w:r>
      <w:r w:rsidR="00BF457D">
        <w:fldChar w:fldCharType="separate"/>
      </w:r>
      <w:r w:rsidR="00074453">
        <w:rPr>
          <w:noProof/>
        </w:rPr>
        <w:t>28</w:t>
      </w:r>
      <w:r w:rsidR="00BF457D">
        <w:rPr>
          <w:noProof/>
        </w:rPr>
        <w:fldChar w:fldCharType="end"/>
      </w:r>
    </w:p>
    <w:p w:rsidR="002A0FFE" w:rsidRPr="00084655" w:rsidRDefault="002A0FFE">
      <w:pPr>
        <w:pStyle w:val="Version"/>
        <w:tabs>
          <w:tab w:val="clear" w:pos="1701"/>
        </w:tabs>
      </w:pPr>
    </w:p>
    <w:p w:rsidR="002A0FFE" w:rsidRPr="00084655" w:rsidRDefault="002A0FFE">
      <w:pPr>
        <w:pStyle w:val="Version"/>
        <w:tabs>
          <w:tab w:val="clear" w:pos="1701"/>
        </w:tabs>
        <w:ind w:left="1701" w:hanging="1701"/>
      </w:pPr>
      <w:r w:rsidRPr="00084655">
        <w:t>Classification:</w:t>
      </w:r>
      <w:r w:rsidRPr="00084655">
        <w:tab/>
      </w:r>
      <w:r w:rsidR="00BF457D" w:rsidRPr="00084655">
        <w:fldChar w:fldCharType="begin"/>
      </w:r>
      <w:r w:rsidR="00567E0A">
        <w:instrText>SET</w:instrText>
      </w:r>
      <w:r w:rsidRPr="00084655">
        <w:instrText xml:space="preserve"> CLASSIFICATION </w:instrText>
      </w:r>
      <w:r w:rsidR="00BF457D" w:rsidRPr="00084655">
        <w:fldChar w:fldCharType="end"/>
      </w:r>
    </w:p>
    <w:p w:rsidR="002A0FFE" w:rsidRPr="00084655" w:rsidRDefault="002A0FFE">
      <w:pPr>
        <w:pStyle w:val="Version"/>
        <w:tabs>
          <w:tab w:val="clear" w:pos="1701"/>
        </w:tabs>
        <w:ind w:left="1701" w:hanging="1701"/>
      </w:pPr>
      <w:r w:rsidRPr="00084655">
        <w:t>Distribution:</w:t>
      </w:r>
      <w:r w:rsidRPr="00084655">
        <w:tab/>
      </w:r>
      <w:r w:rsidR="00BF457D" w:rsidRPr="00084655">
        <w:fldChar w:fldCharType="begin"/>
      </w:r>
      <w:r w:rsidR="00567E0A">
        <w:instrText>SET</w:instrText>
      </w:r>
      <w:r w:rsidRPr="00084655">
        <w:instrText xml:space="preserve"> DISTRIBUTION  </w:instrText>
      </w:r>
      <w:r w:rsidR="00BF457D">
        <w:fldChar w:fldCharType="begin"/>
      </w:r>
      <w:r w:rsidR="00567E0A">
        <w:instrText>FILLIN</w:instrText>
      </w:r>
      <w:r w:rsidR="00734122">
        <w:instrText xml:space="preserve"> "Distribution list"</w:instrText>
      </w:r>
      <w:r w:rsidR="00BF457D">
        <w:fldChar w:fldCharType="separate"/>
      </w:r>
      <w:r w:rsidR="00074453">
        <w:instrText>SPECCHIO Users</w:instrText>
      </w:r>
      <w:r w:rsidR="00BF457D">
        <w:fldChar w:fldCharType="end"/>
      </w:r>
      <w:r w:rsidR="00BF457D" w:rsidRPr="00084655">
        <w:fldChar w:fldCharType="separate"/>
      </w:r>
      <w:bookmarkStart w:id="8" w:name="DISTRIBUTION"/>
      <w:r w:rsidR="00074453">
        <w:rPr>
          <w:noProof/>
        </w:rPr>
        <w:t>SPECCHIO Users</w:t>
      </w:r>
      <w:bookmarkEnd w:id="8"/>
      <w:r w:rsidR="00BF457D" w:rsidRPr="00084655">
        <w:fldChar w:fldCharType="end"/>
      </w:r>
      <w:r w:rsidR="0016361D">
        <w:fldChar w:fldCharType="begin"/>
      </w:r>
      <w:r w:rsidR="0016361D">
        <w:instrText xml:space="preserve">REF DISTRIBUTION  \* MERGEFORMAT </w:instrText>
      </w:r>
      <w:r w:rsidR="0016361D">
        <w:fldChar w:fldCharType="separate"/>
      </w:r>
      <w:r w:rsidR="00074453">
        <w:rPr>
          <w:noProof/>
        </w:rPr>
        <w:t>SPECCHIO Users</w:t>
      </w:r>
      <w:r w:rsidR="0016361D">
        <w:rPr>
          <w:noProof/>
        </w:rPr>
        <w:fldChar w:fldCharType="end"/>
      </w:r>
    </w:p>
    <w:p w:rsidR="00522234" w:rsidRDefault="002A0FFE" w:rsidP="00522234">
      <w:pPr>
        <w:pStyle w:val="Version"/>
        <w:ind w:left="1701" w:hanging="1701"/>
      </w:pPr>
      <w:r w:rsidRPr="00084655">
        <w:tab/>
      </w:r>
      <w:r w:rsidRPr="00084655">
        <w:tab/>
      </w: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871DD0">
      <w:pPr>
        <w:pStyle w:val="Version"/>
      </w:pPr>
    </w:p>
    <w:p w:rsidR="002A0FFE" w:rsidRPr="00084655" w:rsidRDefault="00871DD0" w:rsidP="00522234">
      <w:pPr>
        <w:pStyle w:val="Version"/>
        <w:ind w:left="1701" w:hanging="1701"/>
        <w:jc w:val="center"/>
      </w:pPr>
      <w:r>
        <w:rPr>
          <w:noProof/>
          <w:lang w:val="en-AU" w:eastAsia="en-AU"/>
        </w:rPr>
        <w:drawing>
          <wp:inline distT="0" distB="0" distL="0" distR="0">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1"/>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rsidR="002A0FFE" w:rsidRDefault="002A0FFE" w:rsidP="0080641E">
      <w:pPr>
        <w:pStyle w:val="HeadingUnnumbered"/>
      </w:pPr>
      <w:bookmarkStart w:id="9" w:name="_Toc355280327"/>
      <w:bookmarkStart w:id="10" w:name="_Toc359315558"/>
      <w:r w:rsidRPr="00067105">
        <w:lastRenderedPageBreak/>
        <w:t>Table of Contents</w:t>
      </w:r>
      <w:bookmarkEnd w:id="9"/>
      <w:bookmarkEnd w:id="10"/>
    </w:p>
    <w:bookmarkStart w:id="11" w:name="_Toc356279529"/>
    <w:p w:rsidR="002F3B8E" w:rsidRDefault="00BF457D">
      <w:pPr>
        <w:pStyle w:val="TOC1"/>
        <w:rPr>
          <w:rFonts w:asciiTheme="minorHAnsi" w:eastAsiaTheme="minorEastAsia" w:hAnsiTheme="minorHAnsi" w:cstheme="minorBidi"/>
          <w:b w:val="0"/>
          <w:noProof/>
          <w:sz w:val="22"/>
          <w:szCs w:val="22"/>
          <w:lang w:val="en-AU" w:eastAsia="ja-JP"/>
        </w:rPr>
      </w:pPr>
      <w:r w:rsidRPr="00084655">
        <w:rPr>
          <w:b w:val="0"/>
        </w:rPr>
        <w:fldChar w:fldCharType="begin"/>
      </w:r>
      <w:r w:rsidR="002A0FFE" w:rsidRPr="00084655">
        <w:rPr>
          <w:b w:val="0"/>
        </w:rPr>
        <w:instrText xml:space="preserve"> </w:instrText>
      </w:r>
      <w:r w:rsidR="00567E0A">
        <w:rPr>
          <w:b w:val="0"/>
        </w:rPr>
        <w:instrText>TOC</w:instrText>
      </w:r>
      <w:r w:rsidR="002A0FFE" w:rsidRPr="00084655">
        <w:rPr>
          <w:b w:val="0"/>
        </w:rPr>
        <w:instrText xml:space="preserve"> \o "1-</w:instrText>
      </w:r>
      <w:r w:rsidR="001F5344">
        <w:rPr>
          <w:b w:val="0"/>
        </w:rPr>
        <w:instrText>3</w:instrText>
      </w:r>
      <w:r w:rsidR="002A0FFE" w:rsidRPr="00084655">
        <w:rPr>
          <w:b w:val="0"/>
        </w:rPr>
        <w:instrText xml:space="preserve">" </w:instrText>
      </w:r>
      <w:r w:rsidRPr="00084655">
        <w:rPr>
          <w:b w:val="0"/>
        </w:rPr>
        <w:fldChar w:fldCharType="separate"/>
      </w:r>
      <w:r w:rsidR="002F3B8E">
        <w:rPr>
          <w:noProof/>
        </w:rPr>
        <w:t>Table of Contents</w:t>
      </w:r>
      <w:r w:rsidR="002F3B8E">
        <w:rPr>
          <w:noProof/>
        </w:rPr>
        <w:tab/>
      </w:r>
      <w:r>
        <w:rPr>
          <w:noProof/>
        </w:rPr>
        <w:fldChar w:fldCharType="begin"/>
      </w:r>
      <w:r w:rsidR="002F3B8E">
        <w:rPr>
          <w:noProof/>
        </w:rPr>
        <w:instrText xml:space="preserve"> PAGEREF _Toc359315558 \h </w:instrText>
      </w:r>
      <w:r>
        <w:rPr>
          <w:noProof/>
        </w:rPr>
      </w:r>
      <w:r>
        <w:rPr>
          <w:noProof/>
        </w:rPr>
        <w:fldChar w:fldCharType="separate"/>
      </w:r>
      <w:r w:rsidR="002F3B8E">
        <w:rPr>
          <w:noProof/>
        </w:rPr>
        <w:t>2</w:t>
      </w:r>
      <w:r>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1</w:t>
      </w:r>
      <w:r>
        <w:rPr>
          <w:rFonts w:asciiTheme="minorHAnsi" w:eastAsiaTheme="minorEastAsia" w:hAnsiTheme="minorHAnsi" w:cstheme="minorBidi"/>
          <w:b w:val="0"/>
          <w:noProof/>
          <w:sz w:val="22"/>
          <w:szCs w:val="22"/>
          <w:lang w:val="en-AU" w:eastAsia="ja-JP"/>
        </w:rPr>
        <w:tab/>
      </w:r>
      <w:r>
        <w:rPr>
          <w:noProof/>
        </w:rPr>
        <w:t>Introduction</w:t>
      </w:r>
      <w:r>
        <w:rPr>
          <w:noProof/>
        </w:rPr>
        <w:tab/>
      </w:r>
      <w:r w:rsidR="00BF457D">
        <w:rPr>
          <w:noProof/>
        </w:rPr>
        <w:fldChar w:fldCharType="begin"/>
      </w:r>
      <w:r>
        <w:rPr>
          <w:noProof/>
        </w:rPr>
        <w:instrText xml:space="preserve"> PAGEREF _Toc359315559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1.1</w:t>
      </w:r>
      <w:r>
        <w:rPr>
          <w:rFonts w:asciiTheme="minorHAnsi" w:eastAsiaTheme="minorEastAsia" w:hAnsiTheme="minorHAnsi" w:cstheme="minorBidi"/>
          <w:noProof/>
          <w:szCs w:val="22"/>
          <w:lang w:val="en-AU" w:eastAsia="ja-JP"/>
        </w:rPr>
        <w:tab/>
      </w:r>
      <w:r>
        <w:rPr>
          <w:noProof/>
        </w:rPr>
        <w:t>Document scope</w:t>
      </w:r>
      <w:r>
        <w:rPr>
          <w:noProof/>
        </w:rPr>
        <w:tab/>
      </w:r>
      <w:r w:rsidR="00BF457D">
        <w:rPr>
          <w:noProof/>
        </w:rPr>
        <w:fldChar w:fldCharType="begin"/>
      </w:r>
      <w:r>
        <w:rPr>
          <w:noProof/>
        </w:rPr>
        <w:instrText xml:space="preserve"> PAGEREF _Toc359315560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1.2</w:t>
      </w:r>
      <w:r>
        <w:rPr>
          <w:rFonts w:asciiTheme="minorHAnsi" w:eastAsiaTheme="minorEastAsia" w:hAnsiTheme="minorHAnsi" w:cstheme="minorBidi"/>
          <w:noProof/>
          <w:szCs w:val="22"/>
          <w:lang w:val="en-AU" w:eastAsia="ja-JP"/>
        </w:rPr>
        <w:tab/>
      </w:r>
      <w:r>
        <w:rPr>
          <w:noProof/>
        </w:rPr>
        <w:t>Intended Audience</w:t>
      </w:r>
      <w:r>
        <w:rPr>
          <w:noProof/>
        </w:rPr>
        <w:tab/>
      </w:r>
      <w:r w:rsidR="00BF457D">
        <w:rPr>
          <w:noProof/>
        </w:rPr>
        <w:fldChar w:fldCharType="begin"/>
      </w:r>
      <w:r>
        <w:rPr>
          <w:noProof/>
        </w:rPr>
        <w:instrText xml:space="preserve"> PAGEREF _Toc359315561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1.3</w:t>
      </w:r>
      <w:r>
        <w:rPr>
          <w:rFonts w:asciiTheme="minorHAnsi" w:eastAsiaTheme="minorEastAsia" w:hAnsiTheme="minorHAnsi" w:cstheme="minorBidi"/>
          <w:noProof/>
          <w:szCs w:val="22"/>
          <w:lang w:val="en-AU" w:eastAsia="ja-JP"/>
        </w:rPr>
        <w:tab/>
      </w:r>
      <w:r>
        <w:rPr>
          <w:noProof/>
        </w:rPr>
        <w:t>For Further Information</w:t>
      </w:r>
      <w:r>
        <w:rPr>
          <w:noProof/>
        </w:rPr>
        <w:tab/>
      </w:r>
      <w:r w:rsidR="00BF457D">
        <w:rPr>
          <w:noProof/>
        </w:rPr>
        <w:fldChar w:fldCharType="begin"/>
      </w:r>
      <w:r>
        <w:rPr>
          <w:noProof/>
        </w:rPr>
        <w:instrText xml:space="preserve"> PAGEREF _Toc359315562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1.4</w:t>
      </w:r>
      <w:r>
        <w:rPr>
          <w:rFonts w:asciiTheme="minorHAnsi" w:eastAsiaTheme="minorEastAsia" w:hAnsiTheme="minorHAnsi" w:cstheme="minorBidi"/>
          <w:noProof/>
          <w:szCs w:val="22"/>
          <w:lang w:val="en-AU" w:eastAsia="ja-JP"/>
        </w:rPr>
        <w:tab/>
      </w:r>
      <w:r>
        <w:rPr>
          <w:noProof/>
        </w:rPr>
        <w:t>Copyright and licensing</w:t>
      </w:r>
      <w:r>
        <w:rPr>
          <w:noProof/>
        </w:rPr>
        <w:tab/>
      </w:r>
      <w:r w:rsidR="00BF457D">
        <w:rPr>
          <w:noProof/>
        </w:rPr>
        <w:fldChar w:fldCharType="begin"/>
      </w:r>
      <w:r>
        <w:rPr>
          <w:noProof/>
        </w:rPr>
        <w:instrText xml:space="preserve"> PAGEREF _Toc359315563 \h </w:instrText>
      </w:r>
      <w:r w:rsidR="00BF457D">
        <w:rPr>
          <w:noProof/>
        </w:rPr>
      </w:r>
      <w:r w:rsidR="00BF457D">
        <w:rPr>
          <w:noProof/>
        </w:rPr>
        <w:fldChar w:fldCharType="separate"/>
      </w:r>
      <w:r>
        <w:rPr>
          <w:noProof/>
        </w:rPr>
        <w:t>4</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2</w:t>
      </w:r>
      <w:r>
        <w:rPr>
          <w:rFonts w:asciiTheme="minorHAnsi" w:eastAsiaTheme="minorEastAsia" w:hAnsiTheme="minorHAnsi" w:cstheme="minorBidi"/>
          <w:b w:val="0"/>
          <w:noProof/>
          <w:sz w:val="22"/>
          <w:szCs w:val="22"/>
          <w:lang w:val="en-AU" w:eastAsia="ja-JP"/>
        </w:rPr>
        <w:tab/>
      </w:r>
      <w:r>
        <w:rPr>
          <w:noProof/>
        </w:rPr>
        <w:t>Overview</w:t>
      </w:r>
      <w:r>
        <w:rPr>
          <w:noProof/>
        </w:rPr>
        <w:tab/>
      </w:r>
      <w:r w:rsidR="00BF457D">
        <w:rPr>
          <w:noProof/>
        </w:rPr>
        <w:fldChar w:fldCharType="begin"/>
      </w:r>
      <w:r>
        <w:rPr>
          <w:noProof/>
        </w:rPr>
        <w:instrText xml:space="preserve"> PAGEREF _Toc359315564 \h </w:instrText>
      </w:r>
      <w:r w:rsidR="00BF457D">
        <w:rPr>
          <w:noProof/>
        </w:rPr>
      </w:r>
      <w:r w:rsidR="00BF457D">
        <w:rPr>
          <w:noProof/>
        </w:rPr>
        <w:fldChar w:fldCharType="separate"/>
      </w:r>
      <w:r>
        <w:rPr>
          <w:noProof/>
        </w:rPr>
        <w:t>5</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3</w:t>
      </w:r>
      <w:r>
        <w:rPr>
          <w:rFonts w:asciiTheme="minorHAnsi" w:eastAsiaTheme="minorEastAsia" w:hAnsiTheme="minorHAnsi" w:cstheme="minorBidi"/>
          <w:b w:val="0"/>
          <w:noProof/>
          <w:sz w:val="22"/>
          <w:szCs w:val="22"/>
          <w:lang w:val="en-AU" w:eastAsia="ja-JP"/>
        </w:rPr>
        <w:tab/>
      </w:r>
      <w:r>
        <w:rPr>
          <w:noProof/>
        </w:rPr>
        <w:t>SPECCHIO Online Test Database</w:t>
      </w:r>
      <w:r>
        <w:rPr>
          <w:noProof/>
        </w:rPr>
        <w:tab/>
      </w:r>
      <w:r w:rsidR="00BF457D">
        <w:rPr>
          <w:noProof/>
        </w:rPr>
        <w:fldChar w:fldCharType="begin"/>
      </w:r>
      <w:r>
        <w:rPr>
          <w:noProof/>
        </w:rPr>
        <w:instrText xml:space="preserve"> PAGEREF _Toc359315565 \h </w:instrText>
      </w:r>
      <w:r w:rsidR="00BF457D">
        <w:rPr>
          <w:noProof/>
        </w:rPr>
      </w:r>
      <w:r w:rsidR="00BF457D">
        <w:rPr>
          <w:noProof/>
        </w:rPr>
        <w:fldChar w:fldCharType="separate"/>
      </w:r>
      <w:r>
        <w:rPr>
          <w:noProof/>
        </w:rPr>
        <w:t>6</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3.1</w:t>
      </w:r>
      <w:r>
        <w:rPr>
          <w:rFonts w:asciiTheme="minorHAnsi" w:eastAsiaTheme="minorEastAsia" w:hAnsiTheme="minorHAnsi" w:cstheme="minorBidi"/>
          <w:noProof/>
          <w:szCs w:val="22"/>
          <w:lang w:val="en-AU" w:eastAsia="ja-JP"/>
        </w:rPr>
        <w:tab/>
      </w:r>
      <w:r>
        <w:rPr>
          <w:noProof/>
        </w:rPr>
        <w:t>Creating Campaigns on the Test Database</w:t>
      </w:r>
      <w:r>
        <w:rPr>
          <w:noProof/>
        </w:rPr>
        <w:tab/>
      </w:r>
      <w:r w:rsidR="00BF457D">
        <w:rPr>
          <w:noProof/>
        </w:rPr>
        <w:fldChar w:fldCharType="begin"/>
      </w:r>
      <w:r>
        <w:rPr>
          <w:noProof/>
        </w:rPr>
        <w:instrText xml:space="preserve"> PAGEREF _Toc359315566 \h </w:instrText>
      </w:r>
      <w:r w:rsidR="00BF457D">
        <w:rPr>
          <w:noProof/>
        </w:rPr>
      </w:r>
      <w:r w:rsidR="00BF457D">
        <w:rPr>
          <w:noProof/>
        </w:rPr>
        <w:fldChar w:fldCharType="separate"/>
      </w:r>
      <w:r>
        <w:rPr>
          <w:noProof/>
        </w:rPr>
        <w:t>6</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3.2</w:t>
      </w:r>
      <w:r>
        <w:rPr>
          <w:rFonts w:asciiTheme="minorHAnsi" w:eastAsiaTheme="minorEastAsia" w:hAnsiTheme="minorHAnsi" w:cstheme="minorBidi"/>
          <w:noProof/>
          <w:szCs w:val="22"/>
          <w:lang w:val="en-AU" w:eastAsia="ja-JP"/>
        </w:rPr>
        <w:tab/>
      </w:r>
      <w:r>
        <w:rPr>
          <w:noProof/>
        </w:rPr>
        <w:t>Downloading Test Data Sets</w:t>
      </w:r>
      <w:r>
        <w:rPr>
          <w:noProof/>
        </w:rPr>
        <w:tab/>
      </w:r>
      <w:r w:rsidR="00BF457D">
        <w:rPr>
          <w:noProof/>
        </w:rPr>
        <w:fldChar w:fldCharType="begin"/>
      </w:r>
      <w:r>
        <w:rPr>
          <w:noProof/>
        </w:rPr>
        <w:instrText xml:space="preserve"> PAGEREF _Toc359315567 \h </w:instrText>
      </w:r>
      <w:r w:rsidR="00BF457D">
        <w:rPr>
          <w:noProof/>
        </w:rPr>
      </w:r>
      <w:r w:rsidR="00BF457D">
        <w:rPr>
          <w:noProof/>
        </w:rPr>
        <w:fldChar w:fldCharType="separate"/>
      </w:r>
      <w:r>
        <w:rPr>
          <w:noProof/>
        </w:rPr>
        <w:t>6</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4</w:t>
      </w:r>
      <w:r>
        <w:rPr>
          <w:rFonts w:asciiTheme="minorHAnsi" w:eastAsiaTheme="minorEastAsia" w:hAnsiTheme="minorHAnsi" w:cstheme="minorBidi"/>
          <w:b w:val="0"/>
          <w:noProof/>
          <w:sz w:val="22"/>
          <w:szCs w:val="22"/>
          <w:lang w:val="en-AU" w:eastAsia="ja-JP"/>
        </w:rPr>
        <w:tab/>
      </w:r>
      <w:r>
        <w:rPr>
          <w:noProof/>
        </w:rPr>
        <w:t>Part 1: Loading, Editing and Retrieving Data</w:t>
      </w:r>
      <w:r>
        <w:rPr>
          <w:noProof/>
        </w:rPr>
        <w:tab/>
      </w:r>
      <w:r w:rsidR="00BF457D">
        <w:rPr>
          <w:noProof/>
        </w:rPr>
        <w:fldChar w:fldCharType="begin"/>
      </w:r>
      <w:r>
        <w:rPr>
          <w:noProof/>
        </w:rPr>
        <w:instrText xml:space="preserve"> PAGEREF _Toc359315568 \h </w:instrText>
      </w:r>
      <w:r w:rsidR="00BF457D">
        <w:rPr>
          <w:noProof/>
        </w:rPr>
      </w:r>
      <w:r w:rsidR="00BF457D">
        <w:rPr>
          <w:noProof/>
        </w:rPr>
        <w:fldChar w:fldCharType="separate"/>
      </w:r>
      <w:r>
        <w:rPr>
          <w:noProof/>
        </w:rPr>
        <w:t>8</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4.1</w:t>
      </w:r>
      <w:r>
        <w:rPr>
          <w:rFonts w:asciiTheme="minorHAnsi" w:eastAsiaTheme="minorEastAsia" w:hAnsiTheme="minorHAnsi" w:cstheme="minorBidi"/>
          <w:noProof/>
          <w:szCs w:val="22"/>
          <w:lang w:val="en-AU" w:eastAsia="ja-JP"/>
        </w:rPr>
        <w:tab/>
      </w:r>
      <w:r>
        <w:rPr>
          <w:noProof/>
        </w:rPr>
        <w:t>Examine the Folder and File Structure</w:t>
      </w:r>
      <w:r>
        <w:rPr>
          <w:noProof/>
        </w:rPr>
        <w:tab/>
      </w:r>
      <w:r w:rsidR="00BF457D">
        <w:rPr>
          <w:noProof/>
        </w:rPr>
        <w:fldChar w:fldCharType="begin"/>
      </w:r>
      <w:r>
        <w:rPr>
          <w:noProof/>
        </w:rPr>
        <w:instrText xml:space="preserve"> PAGEREF _Toc359315569 \h </w:instrText>
      </w:r>
      <w:r w:rsidR="00BF457D">
        <w:rPr>
          <w:noProof/>
        </w:rPr>
      </w:r>
      <w:r w:rsidR="00BF457D">
        <w:rPr>
          <w:noProof/>
        </w:rPr>
        <w:fldChar w:fldCharType="separate"/>
      </w:r>
      <w:r>
        <w:rPr>
          <w:noProof/>
        </w:rPr>
        <w:t>8</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4.2</w:t>
      </w:r>
      <w:r>
        <w:rPr>
          <w:rFonts w:asciiTheme="minorHAnsi" w:eastAsiaTheme="minorEastAsia" w:hAnsiTheme="minorHAnsi" w:cstheme="minorBidi"/>
          <w:noProof/>
          <w:szCs w:val="22"/>
          <w:lang w:val="en-AU" w:eastAsia="ja-JP"/>
        </w:rPr>
        <w:tab/>
      </w:r>
      <w:r>
        <w:rPr>
          <w:noProof/>
        </w:rPr>
        <w:t>Creating a new Campaign and Loading the Spectra</w:t>
      </w:r>
      <w:r>
        <w:rPr>
          <w:noProof/>
        </w:rPr>
        <w:tab/>
      </w:r>
      <w:r w:rsidR="00BF457D">
        <w:rPr>
          <w:noProof/>
        </w:rPr>
        <w:fldChar w:fldCharType="begin"/>
      </w:r>
      <w:r>
        <w:rPr>
          <w:noProof/>
        </w:rPr>
        <w:instrText xml:space="preserve"> PAGEREF _Toc359315570 \h </w:instrText>
      </w:r>
      <w:r w:rsidR="00BF457D">
        <w:rPr>
          <w:noProof/>
        </w:rPr>
      </w:r>
      <w:r w:rsidR="00BF457D">
        <w:rPr>
          <w:noProof/>
        </w:rPr>
        <w:fldChar w:fldCharType="separate"/>
      </w:r>
      <w:r>
        <w:rPr>
          <w:noProof/>
        </w:rPr>
        <w:t>8</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4.3</w:t>
      </w:r>
      <w:r>
        <w:rPr>
          <w:rFonts w:asciiTheme="minorHAnsi" w:eastAsiaTheme="minorEastAsia" w:hAnsiTheme="minorHAnsi" w:cstheme="minorBidi"/>
          <w:noProof/>
          <w:szCs w:val="22"/>
          <w:lang w:val="en-AU" w:eastAsia="ja-JP"/>
        </w:rPr>
        <w:tab/>
      </w:r>
      <w:r>
        <w:rPr>
          <w:noProof/>
        </w:rPr>
        <w:t>Get to Know Your Data</w:t>
      </w:r>
      <w:r>
        <w:rPr>
          <w:noProof/>
        </w:rPr>
        <w:tab/>
      </w:r>
      <w:r w:rsidR="00BF457D">
        <w:rPr>
          <w:noProof/>
        </w:rPr>
        <w:fldChar w:fldCharType="begin"/>
      </w:r>
      <w:r>
        <w:rPr>
          <w:noProof/>
        </w:rPr>
        <w:instrText xml:space="preserve"> PAGEREF _Toc359315571 \h </w:instrText>
      </w:r>
      <w:r w:rsidR="00BF457D">
        <w:rPr>
          <w:noProof/>
        </w:rPr>
      </w:r>
      <w:r w:rsidR="00BF457D">
        <w:rPr>
          <w:noProof/>
        </w:rPr>
        <w:fldChar w:fldCharType="separate"/>
      </w:r>
      <w:r>
        <w:rPr>
          <w:noProof/>
        </w:rPr>
        <w:t>9</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4.4</w:t>
      </w:r>
      <w:r>
        <w:rPr>
          <w:rFonts w:asciiTheme="minorHAnsi" w:eastAsiaTheme="minorEastAsia" w:hAnsiTheme="minorHAnsi" w:cstheme="minorBidi"/>
          <w:noProof/>
          <w:szCs w:val="22"/>
          <w:lang w:val="en-AU" w:eastAsia="ja-JP"/>
        </w:rPr>
        <w:tab/>
      </w:r>
      <w:r>
        <w:rPr>
          <w:noProof/>
        </w:rPr>
        <w:t>Exporting Data to CSV</w:t>
      </w:r>
      <w:r>
        <w:rPr>
          <w:noProof/>
        </w:rPr>
        <w:tab/>
      </w:r>
      <w:r w:rsidR="00BF457D">
        <w:rPr>
          <w:noProof/>
        </w:rPr>
        <w:fldChar w:fldCharType="begin"/>
      </w:r>
      <w:r>
        <w:rPr>
          <w:noProof/>
        </w:rPr>
        <w:instrText xml:space="preserve"> PAGEREF _Toc359315572 \h </w:instrText>
      </w:r>
      <w:r w:rsidR="00BF457D">
        <w:rPr>
          <w:noProof/>
        </w:rPr>
      </w:r>
      <w:r w:rsidR="00BF457D">
        <w:rPr>
          <w:noProof/>
        </w:rPr>
        <w:fldChar w:fldCharType="separate"/>
      </w:r>
      <w:r>
        <w:rPr>
          <w:noProof/>
        </w:rPr>
        <w:t>10</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4.5</w:t>
      </w:r>
      <w:r>
        <w:rPr>
          <w:rFonts w:asciiTheme="minorHAnsi" w:eastAsiaTheme="minorEastAsia" w:hAnsiTheme="minorHAnsi" w:cstheme="minorBidi"/>
          <w:noProof/>
          <w:szCs w:val="22"/>
          <w:lang w:val="en-AU" w:eastAsia="ja-JP"/>
        </w:rPr>
        <w:tab/>
      </w:r>
      <w:r>
        <w:rPr>
          <w:noProof/>
        </w:rPr>
        <w:t>Exporting Data to ENVI Spectral Libraries</w:t>
      </w:r>
      <w:r>
        <w:rPr>
          <w:noProof/>
        </w:rPr>
        <w:tab/>
      </w:r>
      <w:r w:rsidR="00BF457D">
        <w:rPr>
          <w:noProof/>
        </w:rPr>
        <w:fldChar w:fldCharType="begin"/>
      </w:r>
      <w:r>
        <w:rPr>
          <w:noProof/>
        </w:rPr>
        <w:instrText xml:space="preserve"> PAGEREF _Toc359315573 \h </w:instrText>
      </w:r>
      <w:r w:rsidR="00BF457D">
        <w:rPr>
          <w:noProof/>
        </w:rPr>
      </w:r>
      <w:r w:rsidR="00BF457D">
        <w:rPr>
          <w:noProof/>
        </w:rPr>
        <w:fldChar w:fldCharType="separate"/>
      </w:r>
      <w:r>
        <w:rPr>
          <w:noProof/>
        </w:rPr>
        <w:t>11</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4.6</w:t>
      </w:r>
      <w:r>
        <w:rPr>
          <w:rFonts w:asciiTheme="minorHAnsi" w:eastAsiaTheme="minorEastAsia" w:hAnsiTheme="minorHAnsi" w:cstheme="minorBidi"/>
          <w:noProof/>
          <w:szCs w:val="22"/>
          <w:lang w:val="en-AU" w:eastAsia="ja-JP"/>
        </w:rPr>
        <w:tab/>
      </w:r>
      <w:r>
        <w:rPr>
          <w:noProof/>
        </w:rPr>
        <w:t>Editing Metadata</w:t>
      </w:r>
      <w:r>
        <w:rPr>
          <w:noProof/>
        </w:rPr>
        <w:tab/>
      </w:r>
      <w:r w:rsidR="00BF457D">
        <w:rPr>
          <w:noProof/>
        </w:rPr>
        <w:fldChar w:fldCharType="begin"/>
      </w:r>
      <w:r>
        <w:rPr>
          <w:noProof/>
        </w:rPr>
        <w:instrText xml:space="preserve"> PAGEREF _Toc359315574 \h </w:instrText>
      </w:r>
      <w:r w:rsidR="00BF457D">
        <w:rPr>
          <w:noProof/>
        </w:rPr>
      </w:r>
      <w:r w:rsidR="00BF457D">
        <w:rPr>
          <w:noProof/>
        </w:rPr>
        <w:fldChar w:fldCharType="separate"/>
      </w:r>
      <w:r>
        <w:rPr>
          <w:noProof/>
        </w:rPr>
        <w:t>12</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5</w:t>
      </w:r>
      <w:r>
        <w:rPr>
          <w:rFonts w:asciiTheme="minorHAnsi" w:eastAsiaTheme="minorEastAsia" w:hAnsiTheme="minorHAnsi" w:cstheme="minorBidi"/>
          <w:b w:val="0"/>
          <w:noProof/>
          <w:sz w:val="22"/>
          <w:szCs w:val="22"/>
          <w:lang w:val="en-AU" w:eastAsia="ja-JP"/>
        </w:rPr>
        <w:tab/>
      </w:r>
      <w:r>
        <w:rPr>
          <w:noProof/>
        </w:rPr>
        <w:t>Part 2: GER Files</w:t>
      </w:r>
      <w:r>
        <w:rPr>
          <w:noProof/>
        </w:rPr>
        <w:tab/>
      </w:r>
      <w:r w:rsidR="00BF457D">
        <w:rPr>
          <w:noProof/>
        </w:rPr>
        <w:fldChar w:fldCharType="begin"/>
      </w:r>
      <w:r>
        <w:rPr>
          <w:noProof/>
        </w:rPr>
        <w:instrText xml:space="preserve"> PAGEREF _Toc359315575 \h </w:instrText>
      </w:r>
      <w:r w:rsidR="00BF457D">
        <w:rPr>
          <w:noProof/>
        </w:rPr>
      </w:r>
      <w:r w:rsidR="00BF457D">
        <w:rPr>
          <w:noProof/>
        </w:rPr>
        <w:fldChar w:fldCharType="separate"/>
      </w:r>
      <w:r>
        <w:rPr>
          <w:noProof/>
        </w:rPr>
        <w:t>17</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6</w:t>
      </w:r>
      <w:r>
        <w:rPr>
          <w:rFonts w:asciiTheme="minorHAnsi" w:eastAsiaTheme="minorEastAsia" w:hAnsiTheme="minorHAnsi" w:cstheme="minorBidi"/>
          <w:b w:val="0"/>
          <w:noProof/>
          <w:sz w:val="22"/>
          <w:szCs w:val="22"/>
          <w:lang w:val="en-AU" w:eastAsia="ja-JP"/>
        </w:rPr>
        <w:tab/>
      </w:r>
      <w:r>
        <w:rPr>
          <w:noProof/>
        </w:rPr>
        <w:t>Part 3: Directional Data</w:t>
      </w:r>
      <w:r>
        <w:rPr>
          <w:noProof/>
        </w:rPr>
        <w:tab/>
      </w:r>
      <w:r w:rsidR="00BF457D">
        <w:rPr>
          <w:noProof/>
        </w:rPr>
        <w:fldChar w:fldCharType="begin"/>
      </w:r>
      <w:r>
        <w:rPr>
          <w:noProof/>
        </w:rPr>
        <w:instrText xml:space="preserve"> PAGEREF _Toc359315576 \h </w:instrText>
      </w:r>
      <w:r w:rsidR="00BF457D">
        <w:rPr>
          <w:noProof/>
        </w:rPr>
      </w:r>
      <w:r w:rsidR="00BF457D">
        <w:rPr>
          <w:noProof/>
        </w:rPr>
        <w:fldChar w:fldCharType="separate"/>
      </w:r>
      <w:r>
        <w:rPr>
          <w:noProof/>
        </w:rPr>
        <w:t>19</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7</w:t>
      </w:r>
      <w:r>
        <w:rPr>
          <w:rFonts w:asciiTheme="minorHAnsi" w:eastAsiaTheme="minorEastAsia" w:hAnsiTheme="minorHAnsi" w:cstheme="minorBidi"/>
          <w:b w:val="0"/>
          <w:noProof/>
          <w:sz w:val="22"/>
          <w:szCs w:val="22"/>
          <w:lang w:val="en-AU" w:eastAsia="ja-JP"/>
        </w:rPr>
        <w:tab/>
      </w:r>
      <w:r>
        <w:rPr>
          <w:noProof/>
        </w:rPr>
        <w:t>Part 4: Data Querying, Processing and Exploration</w:t>
      </w:r>
      <w:r>
        <w:rPr>
          <w:noProof/>
        </w:rPr>
        <w:tab/>
      </w:r>
      <w:r w:rsidR="00BF457D">
        <w:rPr>
          <w:noProof/>
        </w:rPr>
        <w:fldChar w:fldCharType="begin"/>
      </w:r>
      <w:r>
        <w:rPr>
          <w:noProof/>
        </w:rPr>
        <w:instrText xml:space="preserve"> PAGEREF _Toc359315577 \h </w:instrText>
      </w:r>
      <w:r w:rsidR="00BF457D">
        <w:rPr>
          <w:noProof/>
        </w:rPr>
      </w:r>
      <w:r w:rsidR="00BF457D">
        <w:rPr>
          <w:noProof/>
        </w:rPr>
        <w:fldChar w:fldCharType="separate"/>
      </w:r>
      <w:r>
        <w:rPr>
          <w:noProof/>
        </w:rPr>
        <w:t>22</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7.1</w:t>
      </w:r>
      <w:r>
        <w:rPr>
          <w:rFonts w:asciiTheme="minorHAnsi" w:eastAsiaTheme="minorEastAsia" w:hAnsiTheme="minorHAnsi" w:cstheme="minorBidi"/>
          <w:noProof/>
          <w:szCs w:val="22"/>
          <w:lang w:val="en-AU" w:eastAsia="ja-JP"/>
        </w:rPr>
        <w:tab/>
      </w:r>
      <w:r>
        <w:rPr>
          <w:noProof/>
        </w:rPr>
        <w:t>Converting Radiances to Reflectances</w:t>
      </w:r>
      <w:r>
        <w:rPr>
          <w:noProof/>
        </w:rPr>
        <w:tab/>
      </w:r>
      <w:r w:rsidR="00BF457D">
        <w:rPr>
          <w:noProof/>
        </w:rPr>
        <w:fldChar w:fldCharType="begin"/>
      </w:r>
      <w:r>
        <w:rPr>
          <w:noProof/>
        </w:rPr>
        <w:instrText xml:space="preserve"> PAGEREF _Toc359315578 \h </w:instrText>
      </w:r>
      <w:r w:rsidR="00BF457D">
        <w:rPr>
          <w:noProof/>
        </w:rPr>
      </w:r>
      <w:r w:rsidR="00BF457D">
        <w:rPr>
          <w:noProof/>
        </w:rPr>
        <w:fldChar w:fldCharType="separate"/>
      </w:r>
      <w:r>
        <w:rPr>
          <w:noProof/>
        </w:rPr>
        <w:t>22</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7.2</w:t>
      </w:r>
      <w:r>
        <w:rPr>
          <w:rFonts w:asciiTheme="minorHAnsi" w:eastAsiaTheme="minorEastAsia" w:hAnsiTheme="minorHAnsi" w:cstheme="minorBidi"/>
          <w:noProof/>
          <w:szCs w:val="22"/>
          <w:lang w:val="en-AU" w:eastAsia="ja-JP"/>
        </w:rPr>
        <w:tab/>
      </w:r>
      <w:r>
        <w:rPr>
          <w:noProof/>
        </w:rPr>
        <w:t>Data Queries</w:t>
      </w:r>
      <w:r>
        <w:rPr>
          <w:noProof/>
        </w:rPr>
        <w:tab/>
      </w:r>
      <w:r w:rsidR="00BF457D">
        <w:rPr>
          <w:noProof/>
        </w:rPr>
        <w:fldChar w:fldCharType="begin"/>
      </w:r>
      <w:r>
        <w:rPr>
          <w:noProof/>
        </w:rPr>
        <w:instrText xml:space="preserve"> PAGEREF _Toc359315579 \h </w:instrText>
      </w:r>
      <w:r w:rsidR="00BF457D">
        <w:rPr>
          <w:noProof/>
        </w:rPr>
      </w:r>
      <w:r w:rsidR="00BF457D">
        <w:rPr>
          <w:noProof/>
        </w:rPr>
        <w:fldChar w:fldCharType="separate"/>
      </w:r>
      <w:r>
        <w:rPr>
          <w:noProof/>
        </w:rPr>
        <w:t>24</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8</w:t>
      </w:r>
      <w:r>
        <w:rPr>
          <w:rFonts w:asciiTheme="minorHAnsi" w:eastAsiaTheme="minorEastAsia" w:hAnsiTheme="minorHAnsi" w:cstheme="minorBidi"/>
          <w:b w:val="0"/>
          <w:noProof/>
          <w:sz w:val="22"/>
          <w:szCs w:val="22"/>
          <w:lang w:val="en-AU" w:eastAsia="ja-JP"/>
        </w:rPr>
        <w:tab/>
      </w:r>
      <w:r>
        <w:rPr>
          <w:noProof/>
        </w:rPr>
        <w:t>Document History</w:t>
      </w:r>
      <w:r>
        <w:rPr>
          <w:noProof/>
        </w:rPr>
        <w:tab/>
      </w:r>
      <w:r w:rsidR="00BF457D">
        <w:rPr>
          <w:noProof/>
        </w:rPr>
        <w:fldChar w:fldCharType="begin"/>
      </w:r>
      <w:r>
        <w:rPr>
          <w:noProof/>
        </w:rPr>
        <w:instrText xml:space="preserve"> PAGEREF _Toc359315580 \h </w:instrText>
      </w:r>
      <w:r w:rsidR="00BF457D">
        <w:rPr>
          <w:noProof/>
        </w:rPr>
      </w:r>
      <w:r w:rsidR="00BF457D">
        <w:rPr>
          <w:noProof/>
        </w:rPr>
        <w:fldChar w:fldCharType="separate"/>
      </w:r>
      <w:r>
        <w:rPr>
          <w:noProof/>
        </w:rPr>
        <w:t>27</w:t>
      </w:r>
      <w:r w:rsidR="00BF457D">
        <w:rPr>
          <w:noProof/>
        </w:rPr>
        <w:fldChar w:fldCharType="end"/>
      </w:r>
    </w:p>
    <w:p w:rsidR="002A0FFE" w:rsidRPr="00084655" w:rsidRDefault="00BF457D">
      <w:pPr>
        <w:pStyle w:val="TOC3"/>
        <w:rPr>
          <w:b/>
        </w:rPr>
      </w:pPr>
      <w:r w:rsidRPr="00084655">
        <w:rPr>
          <w:b/>
        </w:rPr>
        <w:fldChar w:fldCharType="end"/>
      </w:r>
    </w:p>
    <w:p w:rsidR="002A0FFE" w:rsidRPr="00084655" w:rsidRDefault="002A0FFE" w:rsidP="00306258">
      <w:pPr>
        <w:pStyle w:val="Heading1"/>
        <w:keepNext w:val="0"/>
      </w:pPr>
      <w:bookmarkStart w:id="12" w:name="_Ref157228649"/>
      <w:bookmarkStart w:id="13" w:name="_Toc355280328"/>
      <w:bookmarkStart w:id="14" w:name="_Toc359315559"/>
      <w:bookmarkEnd w:id="11"/>
      <w:r w:rsidRPr="00084655">
        <w:lastRenderedPageBreak/>
        <w:t>Introduction</w:t>
      </w:r>
      <w:bookmarkEnd w:id="12"/>
      <w:bookmarkEnd w:id="13"/>
      <w:bookmarkEnd w:id="14"/>
    </w:p>
    <w:p w:rsidR="007B0A47" w:rsidRDefault="006251A9" w:rsidP="00A7583F">
      <w:pPr>
        <w:pStyle w:val="Body"/>
      </w:pPr>
      <w:r>
        <w:t xml:space="preserve">SPECCHIO is a spectral database combined with user-friendly interface software designed to store spectral data acquired by </w:t>
      </w:r>
      <w:proofErr w:type="spellStart"/>
      <w:r>
        <w:t>spectroradio</w:t>
      </w:r>
      <w:r w:rsidR="007B0A47">
        <w:t>meters</w:t>
      </w:r>
      <w:proofErr w:type="spellEnd"/>
      <w:r w:rsidR="007B0A47">
        <w:t xml:space="preserve"> and associated metadata.</w:t>
      </w:r>
    </w:p>
    <w:p w:rsidR="002A0FFE" w:rsidRPr="007B0A47" w:rsidRDefault="006251A9" w:rsidP="00A7583F">
      <w:pPr>
        <w:pStyle w:val="Body"/>
      </w:pPr>
      <w:r>
        <w:t xml:space="preserve">SPECCHIO was </w:t>
      </w:r>
      <w:r w:rsidR="007B0A47">
        <w:t xml:space="preserve">first </w:t>
      </w:r>
      <w:r>
        <w:t xml:space="preserve">developed </w:t>
      </w:r>
      <w:r w:rsidR="00DB5CD4">
        <w:t xml:space="preserve">at the Remote Sensing Labs at the Geography Department, University of Zurich </w:t>
      </w:r>
      <w:r>
        <w:t>to support long term usability and data sharing between researche</w:t>
      </w:r>
      <w:r w:rsidRPr="007B0A47">
        <w:t>rs.</w:t>
      </w:r>
      <w:r w:rsidR="007B0A47" w:rsidRPr="007B0A47">
        <w:t xml:space="preserve"> </w:t>
      </w:r>
      <w:r w:rsidR="007B0A47">
        <w:t xml:space="preserve">It was then </w:t>
      </w:r>
      <w:r w:rsidR="007B0A47" w:rsidRPr="007B0A47">
        <w:t>further enhanced through a project run by the University of Wollongong in 2012/2013. This project was supported by the Australian National Data Service (ANDS). ANDS is supported by the Australian Government through the National Collaborative Research Infrastructure Strategy Program and the Education Investment Fund (EIF) Super Science Initiative.</w:t>
      </w:r>
    </w:p>
    <w:p w:rsidR="002B5ED5" w:rsidRDefault="00F52044" w:rsidP="00280BF8">
      <w:pPr>
        <w:pStyle w:val="Body"/>
      </w:pPr>
      <w:r>
        <w:t>SPECCHIO</w:t>
      </w:r>
      <w:r w:rsidR="002F3529">
        <w:t xml:space="preserve"> is an Italian word meaning “mirror” or “looking glass”. It can also be used to refer to a table of data or a scoreboard.</w:t>
      </w:r>
    </w:p>
    <w:p w:rsidR="007221BB" w:rsidRDefault="007221BB" w:rsidP="007221BB">
      <w:pPr>
        <w:pStyle w:val="Heading2"/>
      </w:pPr>
      <w:bookmarkStart w:id="15" w:name="_Toc355280329"/>
      <w:bookmarkStart w:id="16" w:name="_Toc359315560"/>
      <w:r>
        <w:t>Document scope</w:t>
      </w:r>
      <w:bookmarkEnd w:id="15"/>
      <w:bookmarkEnd w:id="16"/>
    </w:p>
    <w:p w:rsidR="00365381" w:rsidRDefault="00F52044" w:rsidP="007221BB">
      <w:pPr>
        <w:pStyle w:val="Body"/>
      </w:pPr>
      <w:r>
        <w:t>SPECCHIO</w:t>
      </w:r>
      <w:r w:rsidR="00DB5CD4">
        <w:t xml:space="preserve"> uses </w:t>
      </w:r>
      <w:proofErr w:type="gramStart"/>
      <w:r w:rsidR="00DB5CD4">
        <w:t>a Client</w:t>
      </w:r>
      <w:proofErr w:type="gramEnd"/>
      <w:r w:rsidR="00DB5CD4">
        <w:t xml:space="preserve">-Server architecture. </w:t>
      </w:r>
      <w:r w:rsidR="007221BB">
        <w:t xml:space="preserve">This </w:t>
      </w:r>
      <w:r w:rsidR="00365381">
        <w:t>Tutorial provides instruction into the operation of key areas of the SPECCHIO Client operation.</w:t>
      </w:r>
    </w:p>
    <w:p w:rsidR="007221BB" w:rsidRDefault="007221BB" w:rsidP="007221BB">
      <w:pPr>
        <w:pStyle w:val="Heading2"/>
      </w:pPr>
      <w:bookmarkStart w:id="17" w:name="_Toc355280330"/>
      <w:bookmarkStart w:id="18" w:name="_Toc359315561"/>
      <w:r>
        <w:t xml:space="preserve">Intended </w:t>
      </w:r>
      <w:r w:rsidR="00074453">
        <w:t>A</w:t>
      </w:r>
      <w:r>
        <w:t>udience</w:t>
      </w:r>
      <w:bookmarkEnd w:id="17"/>
      <w:bookmarkEnd w:id="18"/>
    </w:p>
    <w:p w:rsidR="00DB5CD4" w:rsidRDefault="007221BB" w:rsidP="007221BB">
      <w:pPr>
        <w:pStyle w:val="Body"/>
      </w:pPr>
      <w:r>
        <w:t>This document assumes</w:t>
      </w:r>
      <w:r w:rsidR="00DB5CD4">
        <w:t xml:space="preserve"> that readers are familiar with...</w:t>
      </w:r>
    </w:p>
    <w:p w:rsidR="007221BB" w:rsidRPr="007221BB" w:rsidRDefault="007221BB" w:rsidP="00DB5CD4">
      <w:pPr>
        <w:pStyle w:val="Bullet"/>
      </w:pPr>
      <w:proofErr w:type="gramStart"/>
      <w:r>
        <w:t>remote</w:t>
      </w:r>
      <w:proofErr w:type="gramEnd"/>
      <w:r>
        <w:t xml:space="preserve"> sensing and the disciplines and </w:t>
      </w:r>
      <w:r w:rsidR="004B60CF">
        <w:t>processes</w:t>
      </w:r>
      <w:r w:rsidR="00DB5CD4">
        <w:t xml:space="preserve"> related to it.</w:t>
      </w:r>
    </w:p>
    <w:p w:rsidR="007221BB" w:rsidRDefault="00DB5CD4" w:rsidP="00DB5CD4">
      <w:pPr>
        <w:pStyle w:val="Bullet"/>
      </w:pPr>
      <w:proofErr w:type="gramStart"/>
      <w:r>
        <w:t>the</w:t>
      </w:r>
      <w:proofErr w:type="gramEnd"/>
      <w:r>
        <w:t xml:space="preserve"> general operation of their own computer.</w:t>
      </w:r>
    </w:p>
    <w:p w:rsidR="002F3B8E" w:rsidRDefault="002F3B8E" w:rsidP="002F3B8E">
      <w:pPr>
        <w:pStyle w:val="Heading2"/>
      </w:pPr>
      <w:bookmarkStart w:id="19" w:name="_Toc355280332"/>
      <w:bookmarkStart w:id="20" w:name="_Toc359315563"/>
      <w:bookmarkStart w:id="21" w:name="_Toc359315562"/>
      <w:r>
        <w:t>Copyright and licensing</w:t>
      </w:r>
      <w:bookmarkEnd w:id="19"/>
      <w:bookmarkEnd w:id="20"/>
    </w:p>
    <w:p w:rsidR="00280BF8" w:rsidRDefault="00280BF8" w:rsidP="00280BF8">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r w:rsidRPr="00DB5CD4">
        <w:t xml:space="preserve">Therefore its source is readily available for inspection and </w:t>
      </w:r>
      <w:r>
        <w:t>development. It can be found in LICENCE.html and at http://creativecommons.org/licenses/by-sa/3.0/</w:t>
      </w:r>
      <w:r w:rsidRPr="00DB5CD4">
        <w:t>.</w:t>
      </w:r>
    </w:p>
    <w:p w:rsidR="007221BB" w:rsidRDefault="00074453" w:rsidP="007221BB">
      <w:pPr>
        <w:pStyle w:val="Heading2"/>
      </w:pPr>
      <w:r>
        <w:t>For Further Information</w:t>
      </w:r>
      <w:bookmarkEnd w:id="21"/>
    </w:p>
    <w:p w:rsidR="007221BB" w:rsidRDefault="00365381" w:rsidP="00365381">
      <w:pPr>
        <w:pStyle w:val="Body"/>
      </w:pPr>
      <w:r>
        <w:t>Please refer to the following documents for more information about SPECCHIO.</w:t>
      </w:r>
    </w:p>
    <w:p w:rsidR="00365381" w:rsidRDefault="00365381" w:rsidP="00280BF8">
      <w:pPr>
        <w:pStyle w:val="HangingIndent"/>
      </w:pPr>
      <w:r w:rsidRPr="00365381">
        <w:rPr>
          <w:rStyle w:val="Strong"/>
        </w:rPr>
        <w:t>SPECCHIO_UserGuide.pdf</w:t>
      </w:r>
      <w:r>
        <w:t xml:space="preserve"> provides detailed information about all aspects of the SPECCHIO Client.</w:t>
      </w:r>
    </w:p>
    <w:p w:rsidR="00365381" w:rsidRDefault="00280BF8" w:rsidP="00365381">
      <w:pPr>
        <w:pStyle w:val="HangingIndent"/>
      </w:pPr>
      <w:r>
        <w:rPr>
          <w:rStyle w:val="Strong"/>
        </w:rPr>
        <w:t>SPECCHIO_ServerInstallation</w:t>
      </w:r>
      <w:r w:rsidR="00365381" w:rsidRPr="00365381">
        <w:rPr>
          <w:rStyle w:val="Strong"/>
        </w:rPr>
        <w:t>.pdf</w:t>
      </w:r>
      <w:r w:rsidR="00365381">
        <w:t xml:space="preserve"> provides system administrators with information to assist in managing and maintaining a SPECCHIO Server System.</w:t>
      </w:r>
      <w:r w:rsidR="00074453">
        <w:t xml:space="preserve"> </w:t>
      </w:r>
    </w:p>
    <w:p w:rsidR="00365381" w:rsidRDefault="00365381" w:rsidP="00365381">
      <w:pPr>
        <w:pStyle w:val="HangingIndent"/>
      </w:pPr>
      <w:r w:rsidRPr="00365381">
        <w:rPr>
          <w:rStyle w:val="Strong"/>
        </w:rPr>
        <w:t>SPECCHIO_ReleaseNotes.txt</w:t>
      </w:r>
      <w:r>
        <w:t xml:space="preserve"> </w:t>
      </w:r>
      <w:r w:rsidR="00074453">
        <w:t xml:space="preserve">can be found in each Installation Kit and </w:t>
      </w:r>
      <w:r>
        <w:t>provides installation instructions for the SPECCHIO Client.</w:t>
      </w:r>
    </w:p>
    <w:p w:rsidR="00074453" w:rsidRDefault="00074453" w:rsidP="00074453">
      <w:pPr>
        <w:pStyle w:val="HangingIndent"/>
        <w:rPr>
          <w:rStyle w:val="Strong"/>
        </w:rPr>
      </w:pPr>
      <w:proofErr w:type="gramStart"/>
      <w:r>
        <w:rPr>
          <w:rStyle w:val="Strong"/>
        </w:rPr>
        <w:t xml:space="preserve">SPECCHIO Web Site </w:t>
      </w:r>
      <w:hyperlink r:id="rId12" w:history="1">
        <w:r w:rsidRPr="00084655">
          <w:rPr>
            <w:rStyle w:val="Hyperlink"/>
          </w:rPr>
          <w:t>www.specchio.ch</w:t>
        </w:r>
      </w:hyperlink>
      <w:r>
        <w:t xml:space="preserve"> General information about SPECCHIO.</w:t>
      </w:r>
      <w:proofErr w:type="gramEnd"/>
      <w:r>
        <w:t xml:space="preserve"> Some of this information may be related to other non-UOW versions of SPECCHIO.</w:t>
      </w:r>
    </w:p>
    <w:p w:rsidR="00074453" w:rsidRDefault="00074453" w:rsidP="00074453">
      <w:pPr>
        <w:pStyle w:val="HangingIndent"/>
      </w:pPr>
      <w:proofErr w:type="gramStart"/>
      <w:r>
        <w:rPr>
          <w:rStyle w:val="Strong"/>
        </w:rPr>
        <w:t xml:space="preserve">SPECCHIO </w:t>
      </w:r>
      <w:proofErr w:type="spellStart"/>
      <w:r>
        <w:rPr>
          <w:rStyle w:val="Strong"/>
        </w:rPr>
        <w:t>GitHub</w:t>
      </w:r>
      <w:proofErr w:type="spellEnd"/>
      <w:r>
        <w:rPr>
          <w:rStyle w:val="Strong"/>
        </w:rPr>
        <w:t xml:space="preserve"> </w:t>
      </w:r>
      <w:hyperlink r:id="rId13" w:history="1">
        <w:r>
          <w:rPr>
            <w:rStyle w:val="Hyperlink"/>
          </w:rPr>
          <w:t>https://github.com/IntersectAustralia/dc10</w:t>
        </w:r>
      </w:hyperlink>
      <w:r>
        <w:t xml:space="preserve"> Installation kits for University of Wollongong version of SPECCHIO Client and documentation for that version.</w:t>
      </w:r>
      <w:proofErr w:type="gramEnd"/>
    </w:p>
    <w:p w:rsidR="002A0FFE" w:rsidRPr="00084655" w:rsidRDefault="00365381" w:rsidP="00306258">
      <w:pPr>
        <w:pStyle w:val="Heading1"/>
      </w:pPr>
      <w:bookmarkStart w:id="22" w:name="_Toc359315564"/>
      <w:r>
        <w:lastRenderedPageBreak/>
        <w:t>Overview</w:t>
      </w:r>
      <w:bookmarkEnd w:id="22"/>
    </w:p>
    <w:p w:rsidR="002A0FFE" w:rsidRPr="00084655" w:rsidRDefault="002A0FFE" w:rsidP="006820AE">
      <w:pPr>
        <w:pStyle w:val="Body"/>
      </w:pPr>
      <w:r w:rsidRPr="00084655">
        <w:t>The tutorial is comprised of four parts illustrating the functionality of SPECCHIO:</w:t>
      </w:r>
    </w:p>
    <w:p w:rsidR="002A0FFE" w:rsidRPr="00084655" w:rsidRDefault="009D1966" w:rsidP="009D1966">
      <w:pPr>
        <w:pStyle w:val="HangingIndent"/>
      </w:pPr>
      <w:r>
        <w:t xml:space="preserve">Part 1: </w:t>
      </w:r>
      <w:r w:rsidR="002A0FFE" w:rsidRPr="00084655">
        <w:t>Loading, Editing and Retrieving Data</w:t>
      </w:r>
      <w:proofErr w:type="gramStart"/>
      <w:r w:rsidR="002A0FFE" w:rsidRPr="00084655">
        <w:t>:</w:t>
      </w:r>
      <w:proofErr w:type="gramEnd"/>
      <w:r w:rsidR="002A0FFE" w:rsidRPr="00084655">
        <w:br/>
        <w:t>The folder and directory structure of a sampling campaign, the creation of a new campaign, loading of data, editing of metadata and data retrieval is shown on a vegetation example. The data set contains ASD spectra of New Zealand native plants.</w:t>
      </w:r>
    </w:p>
    <w:p w:rsidR="002A0FFE" w:rsidRPr="00084655" w:rsidRDefault="009D1966" w:rsidP="009D1966">
      <w:pPr>
        <w:pStyle w:val="HangingIndent"/>
      </w:pPr>
      <w:r>
        <w:t xml:space="preserve">Part 2: </w:t>
      </w:r>
      <w:r w:rsidR="002A0FFE" w:rsidRPr="00084655">
        <w:t>Handling of GER Files</w:t>
      </w:r>
      <w:proofErr w:type="gramStart"/>
      <w:r w:rsidR="002A0FFE" w:rsidRPr="00084655">
        <w:t>:</w:t>
      </w:r>
      <w:proofErr w:type="gramEnd"/>
      <w:r w:rsidR="002A0FFE" w:rsidRPr="00084655">
        <w:br/>
        <w:t xml:space="preserve">The automatic splitting of GER files into target and reference radiances upon loading is demonstrated using a RSL GER3700 dataset. </w:t>
      </w:r>
    </w:p>
    <w:p w:rsidR="00153AAA" w:rsidRDefault="009D1966" w:rsidP="009D1966">
      <w:pPr>
        <w:pStyle w:val="HangingIndent"/>
      </w:pPr>
      <w:r>
        <w:t xml:space="preserve">Part 3: </w:t>
      </w:r>
      <w:r w:rsidR="002A0FFE" w:rsidRPr="00084655">
        <w:t>Directional Data</w:t>
      </w:r>
      <w:proofErr w:type="gramStart"/>
      <w:r w:rsidR="002A0FFE" w:rsidRPr="00084655">
        <w:t>:</w:t>
      </w:r>
      <w:proofErr w:type="gramEnd"/>
      <w:r w:rsidR="002A0FFE" w:rsidRPr="00084655">
        <w:br/>
        <w:t>The handling of directional data including sun angle and sensor geometry calculation and automated linking of target to reference spectra is demonstrated using RSL FIGOS goniometer data.</w:t>
      </w:r>
    </w:p>
    <w:p w:rsidR="002A0FFE" w:rsidRPr="00084655" w:rsidRDefault="009D1966" w:rsidP="009D1966">
      <w:pPr>
        <w:pStyle w:val="HangingIndent"/>
      </w:pPr>
      <w:r>
        <w:t xml:space="preserve">Part 4: </w:t>
      </w:r>
      <w:r w:rsidR="00AF5843">
        <w:t xml:space="preserve">Data Querying, </w:t>
      </w:r>
      <w:r w:rsidR="00153AAA">
        <w:t xml:space="preserve">Processing and </w:t>
      </w:r>
      <w:r w:rsidR="00AF5843">
        <w:t>Exploration</w:t>
      </w:r>
    </w:p>
    <w:p w:rsidR="002A0FFE" w:rsidRPr="00084655" w:rsidRDefault="002A0FFE" w:rsidP="006820AE">
      <w:pPr>
        <w:pStyle w:val="Body"/>
      </w:pPr>
      <w:r w:rsidRPr="00084655">
        <w:t>Each part contains several exercises that are listed in a logical order. In order to support the learning process every exercise lists the relevant sections in the User Guide.</w:t>
      </w:r>
    </w:p>
    <w:p w:rsidR="002A0FFE" w:rsidRPr="00084655" w:rsidRDefault="002A0FFE" w:rsidP="006820AE">
      <w:pPr>
        <w:pStyle w:val="Body"/>
      </w:pPr>
      <w:r w:rsidRPr="00084655">
        <w:t xml:space="preserve">All tutorial data are available for downloading on </w:t>
      </w:r>
      <w:hyperlink r:id="rId14" w:history="1">
        <w:r w:rsidRPr="00084655">
          <w:rPr>
            <w:rStyle w:val="Hyperlink"/>
          </w:rPr>
          <w:t>www.specchio.ch</w:t>
        </w:r>
      </w:hyperlink>
      <w:r w:rsidRPr="00084655">
        <w:t>.</w:t>
      </w:r>
    </w:p>
    <w:p w:rsidR="002A0FFE" w:rsidRPr="00084655" w:rsidRDefault="002A0FFE" w:rsidP="006820AE">
      <w:pPr>
        <w:pStyle w:val="Body"/>
      </w:pPr>
      <w:r w:rsidRPr="00084655">
        <w:t>The test data sets used for the specific tutorial parts are explicitly specified at the start of the respective section.</w:t>
      </w:r>
    </w:p>
    <w:p w:rsidR="002A0FFE" w:rsidRDefault="002A0FFE" w:rsidP="00365381">
      <w:pPr>
        <w:pStyle w:val="Heading1"/>
      </w:pPr>
      <w:bookmarkStart w:id="23" w:name="_Toc355280422"/>
      <w:bookmarkStart w:id="24" w:name="_Toc359315565"/>
      <w:r w:rsidRPr="00084655">
        <w:lastRenderedPageBreak/>
        <w:t>SPECCHIO Online Test Database</w:t>
      </w:r>
      <w:bookmarkEnd w:id="23"/>
      <w:bookmarkEnd w:id="24"/>
    </w:p>
    <w:p w:rsidR="006820AE" w:rsidRPr="006820AE" w:rsidRDefault="006820AE" w:rsidP="006820AE">
      <w:pPr>
        <w:pStyle w:val="DocAction"/>
      </w:pPr>
      <w:r>
        <w:t xml:space="preserve">%%% </w:t>
      </w:r>
      <w:r w:rsidR="009D1966">
        <w:t>Will UOW</w:t>
      </w:r>
      <w:r>
        <w:t xml:space="preserve"> set up a test database for Users to learn the system?</w:t>
      </w:r>
      <w:r w:rsidR="00B8032A">
        <w:t xml:space="preserve"> Elaine</w:t>
      </w:r>
    </w:p>
    <w:p w:rsidR="002A0FFE" w:rsidRDefault="002A0FFE" w:rsidP="006820AE">
      <w:pPr>
        <w:pStyle w:val="Body"/>
      </w:pPr>
      <w:r w:rsidRPr="00084655">
        <w:t xml:space="preserve">An online test database is provided on db.specchio.ch. Please use this database for the tutorial exercise and all other tests you would like to carry out. </w:t>
      </w:r>
    </w:p>
    <w:p w:rsidR="009D1966" w:rsidRPr="00084655" w:rsidRDefault="009D1966" w:rsidP="009D1966">
      <w:pPr>
        <w:pStyle w:val="DocAction"/>
      </w:pPr>
      <w:r>
        <w:t>%%% What are the restrictions of such a database – e.g. does it support Publishing to ANDS? Is it cleaned out and reset on a regular basis so it remains usable? Who to contact if there’s a problem or you want it hosed out?</w:t>
      </w:r>
    </w:p>
    <w:p w:rsidR="002A0FFE" w:rsidRPr="00084655" w:rsidRDefault="002A0FFE" w:rsidP="006820AE">
      <w:pPr>
        <w:pStyle w:val="Body"/>
      </w:pPr>
      <w:r w:rsidRPr="00084655">
        <w:t>To change you database connection to the test database, select ‘Database‘-&gt;‘Connect to database’ from the main menu.</w:t>
      </w:r>
    </w:p>
    <w:p w:rsidR="00C448CA" w:rsidRDefault="002A0FFE" w:rsidP="006820AE">
      <w:pPr>
        <w:pStyle w:val="Body"/>
      </w:pPr>
      <w:r w:rsidRPr="00084655">
        <w:t>Connect to the test database by entering ‘</w:t>
      </w:r>
      <w:proofErr w:type="spellStart"/>
      <w:r w:rsidRPr="00084655">
        <w:t>specchio_test</w:t>
      </w:r>
      <w:proofErr w:type="spellEnd"/>
      <w:r w:rsidRPr="00084655">
        <w:t xml:space="preserve">’ in the database connection dialog (cf. </w:t>
      </w:r>
      <w:r w:rsidR="0016361D">
        <w:fldChar w:fldCharType="begin"/>
      </w:r>
      <w:r w:rsidR="0016361D">
        <w:instrText xml:space="preserve"> REF _Ref157227343 \h  \* MERGEFORMAT </w:instrText>
      </w:r>
      <w:r w:rsidR="0016361D">
        <w:fldChar w:fldCharType="separate"/>
      </w:r>
      <w:r w:rsidR="00074453" w:rsidRPr="00084655">
        <w:t xml:space="preserve">Figure </w:t>
      </w:r>
      <w:r w:rsidR="00074453">
        <w:t>1</w:t>
      </w:r>
      <w:r w:rsidR="0016361D">
        <w:fldChar w:fldCharType="end"/>
      </w:r>
      <w:r w:rsidRPr="00084655">
        <w:t>).</w:t>
      </w:r>
    </w:p>
    <w:p w:rsidR="002A0FFE" w:rsidRPr="00084655" w:rsidRDefault="00410FC7" w:rsidP="00EB49E0">
      <w:pPr>
        <w:pStyle w:val="Figure"/>
      </w:pPr>
      <w:r>
        <w:rPr>
          <w:lang w:val="en-AU" w:eastAsia="en-AU"/>
        </w:rPr>
        <w:drawing>
          <wp:inline distT="0" distB="0" distL="0" distR="0">
            <wp:extent cx="2794000" cy="1961173"/>
            <wp:effectExtent l="2540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srcRect/>
                    <a:stretch>
                      <a:fillRect/>
                    </a:stretch>
                  </pic:blipFill>
                  <pic:spPr bwMode="auto">
                    <a:xfrm>
                      <a:off x="0" y="0"/>
                      <a:ext cx="2794000" cy="1961173"/>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25" w:name="_Ref15722734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w:t>
      </w:r>
      <w:r w:rsidR="00BF457D">
        <w:rPr>
          <w:noProof/>
        </w:rPr>
        <w:fldChar w:fldCharType="end"/>
      </w:r>
      <w:bookmarkEnd w:id="25"/>
      <w:r w:rsidRPr="00084655">
        <w:t xml:space="preserve">: Connecting to the </w:t>
      </w:r>
      <w:proofErr w:type="spellStart"/>
      <w:r w:rsidRPr="00084655">
        <w:t>specchio_test</w:t>
      </w:r>
      <w:proofErr w:type="spellEnd"/>
      <w:r w:rsidRPr="00084655">
        <w:t xml:space="preserve"> database</w:t>
      </w:r>
    </w:p>
    <w:p w:rsidR="002A0FFE" w:rsidRPr="00084655" w:rsidRDefault="002A0FFE" w:rsidP="00365381">
      <w:pPr>
        <w:pStyle w:val="Heading2"/>
      </w:pPr>
      <w:bookmarkStart w:id="26" w:name="_Toc355280423"/>
      <w:bookmarkStart w:id="27" w:name="_Toc359315566"/>
      <w:r w:rsidRPr="00084655">
        <w:t>Creating Campaigns on the Test Database</w:t>
      </w:r>
      <w:bookmarkEnd w:id="26"/>
      <w:bookmarkEnd w:id="27"/>
    </w:p>
    <w:p w:rsidR="006820AE" w:rsidRDefault="006820AE" w:rsidP="006820AE">
      <w:pPr>
        <w:pStyle w:val="DocAction"/>
      </w:pPr>
      <w:r>
        <w:t>%%% What conventions are going to be used in the UOW database? Should they be documented here? Will they be the same as Andy’s database conventions?</w:t>
      </w:r>
      <w:r w:rsidR="00B8032A">
        <w:t xml:space="preserve"> Elaine</w:t>
      </w:r>
    </w:p>
    <w:p w:rsidR="002A0FFE" w:rsidRPr="00084655" w:rsidRDefault="002A0FFE" w:rsidP="006820AE">
      <w:pPr>
        <w:pStyle w:val="Body"/>
      </w:pPr>
      <w:r w:rsidRPr="00084655">
        <w:t xml:space="preserve">In order to keep things organised, always include your name in the campaign name by using the following template: &lt;your name&gt;_&lt;campaign name&gt;, e.g. </w:t>
      </w:r>
      <w:proofErr w:type="spellStart"/>
      <w:r w:rsidRPr="00084655">
        <w:t>Andy_veg_example</w:t>
      </w:r>
      <w:proofErr w:type="spellEnd"/>
      <w:r w:rsidRPr="00084655">
        <w:t>. This will make it easier to find your campaigns in the Query Builder where you can see all campaigns of the other users as well</w:t>
      </w:r>
      <w:r w:rsidR="00D51283">
        <w:t xml:space="preserve"> (Note that the Query Browser includes a switch that will show only your own data)</w:t>
      </w:r>
      <w:r w:rsidRPr="00084655">
        <w:t>.</w:t>
      </w:r>
    </w:p>
    <w:p w:rsidR="002A0FFE" w:rsidRPr="00084655" w:rsidRDefault="002A0FFE" w:rsidP="00365381">
      <w:pPr>
        <w:pStyle w:val="Heading2"/>
      </w:pPr>
      <w:bookmarkStart w:id="28" w:name="_Toc355280424"/>
      <w:bookmarkStart w:id="29" w:name="_Toc359315567"/>
      <w:r w:rsidRPr="00084655">
        <w:t>Downloading Test Data Sets</w:t>
      </w:r>
      <w:bookmarkEnd w:id="28"/>
      <w:bookmarkEnd w:id="29"/>
    </w:p>
    <w:p w:rsidR="006820AE" w:rsidRDefault="006820AE" w:rsidP="006820AE">
      <w:pPr>
        <w:pStyle w:val="DocAction"/>
      </w:pPr>
      <w:r>
        <w:t>%%% Do we want Users to download from here?</w:t>
      </w:r>
      <w:r w:rsidR="00B8032A">
        <w:t xml:space="preserve"> Elaine</w:t>
      </w:r>
    </w:p>
    <w:p w:rsidR="002A0FFE" w:rsidRPr="00084655" w:rsidRDefault="002A0FFE" w:rsidP="006820AE">
      <w:pPr>
        <w:pStyle w:val="Body"/>
      </w:pPr>
      <w:r w:rsidRPr="00084655">
        <w:t xml:space="preserve">The data sets used in this tutorial are available on the internet: </w:t>
      </w:r>
      <w:hyperlink r:id="rId16" w:history="1">
        <w:r w:rsidRPr="00084655">
          <w:rPr>
            <w:rStyle w:val="Hyperlink"/>
          </w:rPr>
          <w:t>http://specchio.ch/tutorial_data.php</w:t>
        </w:r>
      </w:hyperlink>
      <w:r w:rsidRPr="00084655">
        <w:t>.</w:t>
      </w:r>
    </w:p>
    <w:p w:rsidR="002A0FFE" w:rsidRPr="00084655" w:rsidRDefault="002A0FFE" w:rsidP="006820AE">
      <w:pPr>
        <w:pStyle w:val="Body"/>
      </w:pPr>
      <w:r w:rsidRPr="00084655">
        <w:t>The following data sets are provided as ZIP archives:</w:t>
      </w:r>
    </w:p>
    <w:p w:rsidR="002A0FFE" w:rsidRPr="00084655" w:rsidRDefault="002A0FFE" w:rsidP="006820AE">
      <w:pPr>
        <w:pStyle w:val="Bullet"/>
      </w:pPr>
      <w:r w:rsidRPr="00084655">
        <w:t>vegetation_example.zip</w:t>
      </w:r>
    </w:p>
    <w:p w:rsidR="002A0FFE" w:rsidRPr="00084655" w:rsidRDefault="002A0FFE" w:rsidP="006820AE">
      <w:pPr>
        <w:pStyle w:val="Bullet"/>
      </w:pPr>
      <w:r w:rsidRPr="00084655">
        <w:t>ger_example.zip</w:t>
      </w:r>
    </w:p>
    <w:p w:rsidR="002A0FFE" w:rsidRPr="00084655" w:rsidRDefault="002A0FFE" w:rsidP="006820AE">
      <w:pPr>
        <w:pStyle w:val="Bullet"/>
      </w:pPr>
      <w:r w:rsidRPr="00084655">
        <w:t>gonio_example.zip</w:t>
      </w:r>
    </w:p>
    <w:p w:rsidR="002A0FFE" w:rsidRPr="00084655" w:rsidRDefault="002A0FFE" w:rsidP="006820AE">
      <w:pPr>
        <w:pStyle w:val="Body"/>
      </w:pPr>
      <w:r w:rsidRPr="00084655">
        <w:t>To download the ZIP files click on the links and select ‘Save to Disk’ in the</w:t>
      </w:r>
      <w:r w:rsidR="00D51283">
        <w:t xml:space="preserve"> web browser dialog (see</w:t>
      </w:r>
      <w:r w:rsidRPr="00084655">
        <w:t xml:space="preserve"> </w:t>
      </w:r>
      <w:r w:rsidR="00BF457D">
        <w:fldChar w:fldCharType="begin"/>
      </w:r>
      <w:r w:rsidR="00625CA9">
        <w:instrText xml:space="preserve"> </w:instrText>
      </w:r>
      <w:r w:rsidR="00567E0A">
        <w:instrText>REF</w:instrText>
      </w:r>
      <w:r w:rsidR="00625CA9">
        <w:instrText xml:space="preserve"> _Ref180393511 \h </w:instrText>
      </w:r>
      <w:r w:rsidR="00BF457D">
        <w:fldChar w:fldCharType="separate"/>
      </w:r>
      <w:r w:rsidR="00074453" w:rsidRPr="00084655">
        <w:t xml:space="preserve">Figure </w:t>
      </w:r>
      <w:r w:rsidR="00074453">
        <w:rPr>
          <w:noProof/>
        </w:rPr>
        <w:t>2</w:t>
      </w:r>
      <w:r w:rsidR="00BF457D">
        <w:fldChar w:fldCharType="end"/>
      </w:r>
      <w:r w:rsidRPr="00084655">
        <w:t>).</w:t>
      </w:r>
    </w:p>
    <w:p w:rsidR="002A0FFE" w:rsidRPr="00084655" w:rsidRDefault="002A0FFE" w:rsidP="006820AE">
      <w:pPr>
        <w:pStyle w:val="Body"/>
      </w:pPr>
      <w:r w:rsidRPr="00084655">
        <w:lastRenderedPageBreak/>
        <w:t>Unzip the ZIP files to some working directory on your machine, e.g. create a new folder called ‘</w:t>
      </w:r>
      <w:proofErr w:type="spellStart"/>
      <w:r w:rsidRPr="00084655">
        <w:t>SPECCHIO_data</w:t>
      </w:r>
      <w:proofErr w:type="spellEnd"/>
      <w:r w:rsidRPr="00084655">
        <w:t>’ and unzip all datasets into this directory.</w:t>
      </w:r>
    </w:p>
    <w:p w:rsidR="002A0FFE" w:rsidRPr="00084655" w:rsidRDefault="00410FC7" w:rsidP="00EB49E0">
      <w:pPr>
        <w:pStyle w:val="Figure"/>
      </w:pPr>
      <w:r>
        <w:rPr>
          <w:lang w:val="en-AU" w:eastAsia="en-AU"/>
        </w:rPr>
        <w:drawing>
          <wp:inline distT="0" distB="0" distL="0" distR="0">
            <wp:extent cx="5567680" cy="1991360"/>
            <wp:effectExtent l="2540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srcRect/>
                    <a:stretch>
                      <a:fillRect/>
                    </a:stretch>
                  </pic:blipFill>
                  <pic:spPr bwMode="auto">
                    <a:xfrm>
                      <a:off x="0" y="0"/>
                      <a:ext cx="5567680" cy="1991360"/>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30" w:name="_Ref18039351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w:t>
      </w:r>
      <w:r w:rsidR="00BF457D">
        <w:rPr>
          <w:noProof/>
        </w:rPr>
        <w:fldChar w:fldCharType="end"/>
      </w:r>
      <w:bookmarkEnd w:id="30"/>
      <w:r w:rsidRPr="00084655">
        <w:t>: Tutorial data download page</w:t>
      </w:r>
    </w:p>
    <w:p w:rsidR="002A0FFE" w:rsidRPr="00084655" w:rsidRDefault="002A0FFE" w:rsidP="00365381">
      <w:pPr>
        <w:pStyle w:val="Heading1"/>
      </w:pPr>
      <w:bookmarkStart w:id="31" w:name="_Toc355280425"/>
      <w:bookmarkStart w:id="32" w:name="_Toc359315568"/>
      <w:r w:rsidRPr="00084655">
        <w:lastRenderedPageBreak/>
        <w:t>Part 1: Loading, Editing and Retrieving Data</w:t>
      </w:r>
      <w:bookmarkEnd w:id="31"/>
      <w:bookmarkEnd w:id="32"/>
    </w:p>
    <w:p w:rsidR="002A0FFE" w:rsidRPr="00084655" w:rsidRDefault="002A0FFE" w:rsidP="00365381">
      <w:pPr>
        <w:pStyle w:val="Body"/>
      </w:pPr>
      <w:r w:rsidRPr="00084655">
        <w:t xml:space="preserve">Data set: </w:t>
      </w:r>
      <w:proofErr w:type="spellStart"/>
      <w:r w:rsidRPr="00084655">
        <w:t>Vegetation_example</w:t>
      </w:r>
      <w:proofErr w:type="spellEnd"/>
    </w:p>
    <w:p w:rsidR="002A0FFE" w:rsidRPr="00084655" w:rsidRDefault="002A0FFE" w:rsidP="00365381">
      <w:pPr>
        <w:pStyle w:val="Heading2"/>
      </w:pPr>
      <w:bookmarkStart w:id="33" w:name="_Toc355280426"/>
      <w:bookmarkStart w:id="34" w:name="_Toc359315569"/>
      <w:r w:rsidRPr="00084655">
        <w:t>Examine the Folder and File Structure</w:t>
      </w:r>
      <w:bookmarkEnd w:id="33"/>
      <w:bookmarkEnd w:id="34"/>
    </w:p>
    <w:p w:rsidR="002A0FFE" w:rsidRPr="00084655" w:rsidRDefault="002A0FFE" w:rsidP="00365381">
      <w:pPr>
        <w:pStyle w:val="Body"/>
      </w:pPr>
      <w:r w:rsidRPr="00084655">
        <w:t>Open a filing system window and browse the directory structure of the ‘</w:t>
      </w:r>
      <w:proofErr w:type="spellStart"/>
      <w:r w:rsidRPr="00084655">
        <w:t>Vegetation_example</w:t>
      </w:r>
      <w:proofErr w:type="spellEnd"/>
      <w:r w:rsidRPr="00084655">
        <w:t>’ folder.</w:t>
      </w:r>
    </w:p>
    <w:p w:rsidR="002A0FFE" w:rsidRPr="00084655" w:rsidRDefault="002A0FFE" w:rsidP="00365381">
      <w:pPr>
        <w:pStyle w:val="Body"/>
      </w:pPr>
      <w:r w:rsidRPr="00084655">
        <w:t xml:space="preserve">It contains three species folders: </w:t>
      </w:r>
      <w:proofErr w:type="spellStart"/>
      <w:r w:rsidRPr="00084655">
        <w:t>Blackfern</w:t>
      </w:r>
      <w:proofErr w:type="spellEnd"/>
      <w:r w:rsidRPr="00084655">
        <w:t xml:space="preserve">, Cabbage tree and Lemonwood. Open each of these species folders and examine the contents of the site directories contained in them. </w:t>
      </w:r>
      <w:proofErr w:type="spellStart"/>
      <w:r w:rsidRPr="00084655">
        <w:t>Blackfern</w:t>
      </w:r>
      <w:proofErr w:type="spellEnd"/>
      <w:r w:rsidRPr="00084655">
        <w:t xml:space="preserve"> has only one sample site while Lemonwood and Cabbage tree have three resp. two. Also browse inside the site directories to find the ASD binary files (cf. </w:t>
      </w:r>
      <w:r w:rsidR="00BF457D">
        <w:fldChar w:fldCharType="begin"/>
      </w:r>
      <w:r w:rsidR="00625CA9">
        <w:instrText xml:space="preserve"> </w:instrText>
      </w:r>
      <w:r w:rsidR="00567E0A">
        <w:instrText>REF</w:instrText>
      </w:r>
      <w:r w:rsidR="00625CA9">
        <w:instrText xml:space="preserve"> _Ref157226500 \h </w:instrText>
      </w:r>
      <w:r w:rsidR="00BF457D">
        <w:fldChar w:fldCharType="separate"/>
      </w:r>
      <w:r w:rsidR="00074453" w:rsidRPr="00084655">
        <w:t xml:space="preserve">Figure </w:t>
      </w:r>
      <w:r w:rsidR="00074453">
        <w:rPr>
          <w:noProof/>
        </w:rPr>
        <w:t>3</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901440" cy="1473200"/>
            <wp:effectExtent l="25400" t="0" r="10160" b="0"/>
            <wp:docPr id="75" name="Picture 75"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Structure"/>
                    <pic:cNvPicPr>
                      <a:picLocks noChangeAspect="1" noChangeArrowheads="1"/>
                    </pic:cNvPicPr>
                  </pic:nvPicPr>
                  <pic:blipFill>
                    <a:blip r:embed="rId18"/>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35" w:name="_Ref1572265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w:t>
      </w:r>
      <w:r w:rsidR="00BF457D">
        <w:rPr>
          <w:noProof/>
        </w:rPr>
        <w:fldChar w:fldCharType="end"/>
      </w:r>
      <w:bookmarkEnd w:id="35"/>
      <w:r w:rsidRPr="00084655">
        <w:t xml:space="preserve">: Folder and file structure of the </w:t>
      </w:r>
      <w:proofErr w:type="spellStart"/>
      <w:r w:rsidRPr="00084655">
        <w:t>Vegetation_example</w:t>
      </w:r>
      <w:proofErr w:type="spellEnd"/>
      <w:r w:rsidRPr="00084655">
        <w:t xml:space="preserve"> campaign</w:t>
      </w:r>
    </w:p>
    <w:p w:rsidR="005E3847" w:rsidRDefault="005E3847" w:rsidP="005E3847">
      <w:pPr>
        <w:pStyle w:val="Heading3"/>
      </w:pPr>
      <w:bookmarkStart w:id="36" w:name="_Toc358992583"/>
      <w:bookmarkStart w:id="37" w:name="_Toc355280427"/>
      <w:bookmarkStart w:id="38" w:name="_Toc359315570"/>
      <w:r>
        <w:t>Example Structure 1</w:t>
      </w:r>
      <w:bookmarkEnd w:id="36"/>
    </w:p>
    <w:p w:rsidR="005E3847" w:rsidRPr="00A250FC" w:rsidRDefault="005E3847" w:rsidP="005E3847">
      <w:pPr>
        <w:pStyle w:val="DocAction"/>
      </w:pPr>
      <w:r>
        <w:t>%%% The example web site needs to be defined so this can describe exactly what is available. Elaine</w:t>
      </w:r>
    </w:p>
    <w:tbl>
      <w:tblPr>
        <w:tblStyle w:val="TableSimple"/>
        <w:tblW w:w="0" w:type="auto"/>
        <w:tblLook w:val="04A0" w:firstRow="1" w:lastRow="0" w:firstColumn="1" w:lastColumn="0" w:noHBand="0" w:noVBand="1"/>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Default="005E3847" w:rsidP="005E3847">
            <w:pPr>
              <w:pStyle w:val="TableText"/>
            </w:pPr>
            <w:r>
              <w:t>Multiple measurements per site using ASD file format</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proofErr w:type="spellStart"/>
            <w:r w:rsidRPr="00F7610C">
              <w:rPr>
                <w:rStyle w:val="CodeChar"/>
              </w:rPr>
              <w:t>Vegetation_example</w:t>
            </w:r>
            <w:proofErr w:type="spellEnd"/>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Pr="00084655" w:rsidRDefault="005E3847" w:rsidP="005E3847">
      <w:pPr>
        <w:pStyle w:val="Body"/>
      </w:pPr>
      <w:r w:rsidRPr="00084655">
        <w:t>The spatial extent where a specimen is sampled is termed a sample site, thus a species contains a number of sample sites. The sites are numbered in the order of sampling. At each site, several readings are taken to capture the variation exhibited by the specimen in question. A site therefore contains a number of spectra. This leads to a hierarchical directory structure (</w:t>
      </w:r>
      <w:r>
        <w:fldChar w:fldCharType="begin"/>
      </w:r>
      <w:r>
        <w:instrText xml:space="preserve"> REF _Ref122063892 \h </w:instrText>
      </w:r>
      <w:r>
        <w:fldChar w:fldCharType="separate"/>
      </w:r>
      <w:r w:rsidRPr="00084655">
        <w:t xml:space="preserve">Figure </w:t>
      </w:r>
      <w:r>
        <w:rPr>
          <w:noProof/>
        </w:rPr>
        <w:t>15</w:t>
      </w:r>
      <w:r>
        <w:fldChar w:fldCharType="end"/>
      </w:r>
      <w:r w:rsidRPr="00084655">
        <w:t>).</w:t>
      </w:r>
    </w:p>
    <w:p w:rsidR="005E3847" w:rsidRPr="00084655" w:rsidRDefault="005E3847" w:rsidP="005E3847">
      <w:pPr>
        <w:pStyle w:val="Figure"/>
      </w:pPr>
      <w:r>
        <w:rPr>
          <w:lang w:val="en-AU" w:eastAsia="en-AU"/>
        </w:rPr>
        <w:lastRenderedPageBreak/>
        <w:drawing>
          <wp:inline distT="0" distB="0" distL="0" distR="0">
            <wp:extent cx="2509520" cy="1656080"/>
            <wp:effectExtent l="25400" t="0" r="5080" b="0"/>
            <wp:docPr id="3" name="Picture 3" descr="Hierarchical 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Datastructure"/>
                    <pic:cNvPicPr>
                      <a:picLocks noChangeAspect="1" noChangeArrowheads="1"/>
                    </pic:cNvPicPr>
                  </pic:nvPicPr>
                  <pic:blipFill>
                    <a:blip r:embed="rId19"/>
                    <a:srcRect/>
                    <a:stretch>
                      <a:fillRect/>
                    </a:stretch>
                  </pic:blipFill>
                  <pic:spPr bwMode="auto">
                    <a:xfrm>
                      <a:off x="0" y="0"/>
                      <a:ext cx="2509520" cy="165608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39" w:name="_Ref122063892"/>
      <w:bookmarkStart w:id="40" w:name="_Toc129263006"/>
      <w:r w:rsidRPr="00084655">
        <w:t xml:space="preserve">Figure </w:t>
      </w:r>
      <w:r w:rsidR="0016361D">
        <w:fldChar w:fldCharType="begin"/>
      </w:r>
      <w:r w:rsidR="0016361D">
        <w:instrText xml:space="preserve"> SEQ Figure \* ARABIC </w:instrText>
      </w:r>
      <w:r w:rsidR="0016361D">
        <w:fldChar w:fldCharType="separate"/>
      </w:r>
      <w:r>
        <w:rPr>
          <w:noProof/>
        </w:rPr>
        <w:t>15</w:t>
      </w:r>
      <w:r w:rsidR="0016361D">
        <w:rPr>
          <w:noProof/>
        </w:rPr>
        <w:fldChar w:fldCharType="end"/>
      </w:r>
      <w:bookmarkEnd w:id="39"/>
      <w:r w:rsidRPr="00084655">
        <w:t>: Hierarchical directory structure</w:t>
      </w:r>
      <w:bookmarkEnd w:id="40"/>
    </w:p>
    <w:p w:rsidR="005E3847" w:rsidRPr="00084655" w:rsidRDefault="005E3847" w:rsidP="005E3847">
      <w:pPr>
        <w:pStyle w:val="Body"/>
      </w:pPr>
      <w:r w:rsidRPr="00084655">
        <w:t xml:space="preserve">Although the term </w:t>
      </w:r>
      <w:r>
        <w:t>“</w:t>
      </w:r>
      <w:r w:rsidRPr="00084655">
        <w:t>species</w:t>
      </w:r>
      <w:r>
        <w:t>”</w:t>
      </w:r>
      <w:r w:rsidRPr="00084655">
        <w:t xml:space="preserve"> is used it essentially represents the different classes found in a study. These classes can either be assigned due to already existing classification systems for e.g. plants or minerals. In other cases a hypothesis might exist that a number of objects can be separated into classes. If so the setup of the experiment should mirror this hypothesis. If no such assumption exists all objects can be put into the same class (i.e. species) and the identification of classes could then be carried out by </w:t>
      </w:r>
      <w:r>
        <w:t xml:space="preserve">a technique such as </w:t>
      </w:r>
      <w:r w:rsidRPr="00084655">
        <w:t>cluster analysis.</w:t>
      </w:r>
    </w:p>
    <w:bookmarkStart w:id="41" w:name="_Ref130789629"/>
    <w:p w:rsidR="005E3847" w:rsidRDefault="005E3847" w:rsidP="005E3847">
      <w:pPr>
        <w:pStyle w:val="Body"/>
      </w:pPr>
      <w:r>
        <w:fldChar w:fldCharType="begin"/>
      </w:r>
      <w:r>
        <w:instrText xml:space="preserve"> REF _Ref130790579 \h </w:instrText>
      </w:r>
      <w:r>
        <w:fldChar w:fldCharType="separate"/>
      </w:r>
      <w:r w:rsidRPr="00084655">
        <w:t xml:space="preserve">Figure </w:t>
      </w:r>
      <w:r>
        <w:rPr>
          <w:noProof/>
        </w:rPr>
        <w:t>16</w:t>
      </w:r>
      <w:r>
        <w:fldChar w:fldCharType="end"/>
      </w:r>
      <w:r w:rsidRPr="00084655">
        <w:t xml:space="preserve"> shows an example of a directory structure containing ASD spectral files. The main directory ‘</w:t>
      </w:r>
      <w:proofErr w:type="spellStart"/>
      <w:r w:rsidRPr="00084655">
        <w:t>Vegetation_example</w:t>
      </w:r>
      <w:proofErr w:type="spellEnd"/>
      <w:r w:rsidRPr="00084655">
        <w:t xml:space="preserve">’ holds all species directories of the study. This main directory is the folder that needs to be specified </w:t>
      </w:r>
      <w:r>
        <w:t>in the Path in the Campaign Creation dialog.</w:t>
      </w:r>
    </w:p>
    <w:p w:rsidR="005E3847" w:rsidRPr="00084655" w:rsidRDefault="005E3847" w:rsidP="005E3847">
      <w:pPr>
        <w:pStyle w:val="Body"/>
      </w:pPr>
      <w:r w:rsidRPr="00084655">
        <w:t xml:space="preserve">The </w:t>
      </w:r>
      <w:r>
        <w:t xml:space="preserve">three </w:t>
      </w:r>
      <w:r w:rsidRPr="00084655">
        <w:t>species directories contain the</w:t>
      </w:r>
      <w:r>
        <w:t>ir related</w:t>
      </w:r>
      <w:r w:rsidRPr="00084655">
        <w:t xml:space="preserve"> site directories. </w:t>
      </w:r>
    </w:p>
    <w:p w:rsidR="005E3847" w:rsidRDefault="005E3847" w:rsidP="005E3847">
      <w:pPr>
        <w:pStyle w:val="Body"/>
      </w:pPr>
      <w:r w:rsidRPr="00084655">
        <w:t>The site directories contain all spectral files collected at these sites</w:t>
      </w:r>
      <w:r>
        <w:t xml:space="preserve"> for that species.</w:t>
      </w:r>
    </w:p>
    <w:p w:rsidR="005E3847" w:rsidRPr="00084655" w:rsidRDefault="005E3847" w:rsidP="005E3847">
      <w:pPr>
        <w:pStyle w:val="Body"/>
      </w:pPr>
      <w:r w:rsidRPr="00084655">
        <w:t>The spectral files are auto-numbered by the ASD capturing software</w:t>
      </w:r>
      <w:r>
        <w:t xml:space="preserve"> within each site directory</w:t>
      </w:r>
      <w:r w:rsidRPr="00084655">
        <w:t>.</w:t>
      </w:r>
    </w:p>
    <w:p w:rsidR="005E3847" w:rsidRPr="00084655" w:rsidRDefault="005E3847" w:rsidP="005E3847">
      <w:pPr>
        <w:pStyle w:val="Figure"/>
      </w:pPr>
      <w:r>
        <w:rPr>
          <w:lang w:val="en-AU" w:eastAsia="en-AU"/>
        </w:rPr>
        <w:drawing>
          <wp:inline distT="0" distB="0" distL="0" distR="0">
            <wp:extent cx="3901440" cy="1473200"/>
            <wp:effectExtent l="25400" t="0" r="10160" b="0"/>
            <wp:docPr id="4" name="Picture 4"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tructure"/>
                    <pic:cNvPicPr>
                      <a:picLocks noChangeAspect="1" noChangeArrowheads="1"/>
                    </pic:cNvPicPr>
                  </pic:nvPicPr>
                  <pic:blipFill>
                    <a:blip r:embed="rId18"/>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42" w:name="_Ref130790579"/>
      <w:r w:rsidRPr="00084655">
        <w:t xml:space="preserve">Figure </w:t>
      </w:r>
      <w:r w:rsidR="0016361D">
        <w:fldChar w:fldCharType="begin"/>
      </w:r>
      <w:r w:rsidR="0016361D">
        <w:instrText xml:space="preserve"> SEQ Figure \* ARABIC </w:instrText>
      </w:r>
      <w:r w:rsidR="0016361D">
        <w:fldChar w:fldCharType="separate"/>
      </w:r>
      <w:r>
        <w:rPr>
          <w:noProof/>
        </w:rPr>
        <w:t>16</w:t>
      </w:r>
      <w:r w:rsidR="0016361D">
        <w:rPr>
          <w:noProof/>
        </w:rPr>
        <w:fldChar w:fldCharType="end"/>
      </w:r>
      <w:bookmarkEnd w:id="42"/>
      <w:r w:rsidRPr="00084655">
        <w:t>: Example of a directory structures holding spectral files</w:t>
      </w:r>
    </w:p>
    <w:p w:rsidR="005E3847" w:rsidRDefault="005E3847" w:rsidP="005E3847">
      <w:pPr>
        <w:pStyle w:val="Heading3"/>
      </w:pPr>
      <w:bookmarkStart w:id="43" w:name="_Toc355280359"/>
      <w:bookmarkStart w:id="44" w:name="_Toc358992584"/>
      <w:r>
        <w:t>Example for Reference and Target Spectra</w:t>
      </w:r>
      <w:bookmarkEnd w:id="43"/>
      <w:bookmarkEnd w:id="44"/>
    </w:p>
    <w:tbl>
      <w:tblPr>
        <w:tblStyle w:val="TableSimple"/>
        <w:tblW w:w="0" w:type="auto"/>
        <w:tblLook w:val="04A0" w:firstRow="1" w:lastRow="0" w:firstColumn="1" w:lastColumn="0" w:noHBand="0" w:noVBand="1"/>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Pr="00A250FC" w:rsidRDefault="005E3847" w:rsidP="005E3847">
            <w:pPr>
              <w:pStyle w:val="TableText"/>
            </w:pPr>
            <w:r>
              <w:t>Radiance spectra measured with use of a reference panel</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proofErr w:type="spellStart"/>
            <w:r w:rsidRPr="00F7610C">
              <w:rPr>
                <w:rStyle w:val="CodeChar"/>
              </w:rPr>
              <w:t>Vegetation_example</w:t>
            </w:r>
            <w:proofErr w:type="spellEnd"/>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Default="005E3847" w:rsidP="005E3847">
      <w:pPr>
        <w:pStyle w:val="Body"/>
      </w:pPr>
      <w:r>
        <w:t xml:space="preserve">If a </w:t>
      </w:r>
      <w:proofErr w:type="spellStart"/>
      <w:r>
        <w:t>spectroradiometer</w:t>
      </w:r>
      <w:proofErr w:type="spellEnd"/>
      <w:r>
        <w:t xml:space="preserve"> is configured to acquire radiances, the irradiance will commonly be characterised indirectly by measuring the radiance reflected by a reference panel. </w:t>
      </w:r>
      <w:r>
        <w:lastRenderedPageBreak/>
        <w:t>This may be preferable to the direct acquisition of reflectance data as information about the irradiance can be retrieved from the dataset.</w:t>
      </w:r>
    </w:p>
    <w:p w:rsidR="005E3847" w:rsidRDefault="005E3847" w:rsidP="005E3847">
      <w:pPr>
        <w:pStyle w:val="Body"/>
      </w:pPr>
      <w:r>
        <w:t>The structure must therefore hold target and the related reference radiance spectra in adjacent directories.</w:t>
      </w:r>
    </w:p>
    <w:p w:rsidR="005E3847" w:rsidRDefault="005E3847" w:rsidP="005E3847">
      <w:pPr>
        <w:pStyle w:val="Figure"/>
      </w:pPr>
      <w:r>
        <w:rPr>
          <w:lang w:val="en-AU" w:eastAsia="en-AU"/>
        </w:rPr>
        <w:drawing>
          <wp:inline distT="0" distB="0" distL="0" distR="0">
            <wp:extent cx="1503441" cy="1579245"/>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1506606" cy="1582570"/>
                    </a:xfrm>
                    <a:prstGeom prst="rect">
                      <a:avLst/>
                    </a:prstGeom>
                    <a:noFill/>
                    <a:ln w="9525">
                      <a:noFill/>
                      <a:miter lim="800000"/>
                      <a:headEnd/>
                      <a:tailEnd/>
                    </a:ln>
                  </pic:spPr>
                </pic:pic>
              </a:graphicData>
            </a:graphic>
          </wp:inline>
        </w:drawing>
      </w:r>
    </w:p>
    <w:p w:rsidR="005E3847" w:rsidRDefault="005E3847" w:rsidP="005E3847">
      <w:pPr>
        <w:pStyle w:val="Caption"/>
      </w:pPr>
      <w:bookmarkStart w:id="45" w:name="_Ref96530518"/>
      <w:r>
        <w:t xml:space="preserve">Figure </w:t>
      </w:r>
      <w:r w:rsidR="0016361D">
        <w:fldChar w:fldCharType="begin"/>
      </w:r>
      <w:r w:rsidR="0016361D">
        <w:instrText xml:space="preserve"> SEQ Figure \* ARABIC </w:instrText>
      </w:r>
      <w:r w:rsidR="0016361D">
        <w:fldChar w:fldCharType="separate"/>
      </w:r>
      <w:r>
        <w:rPr>
          <w:noProof/>
        </w:rPr>
        <w:t>17</w:t>
      </w:r>
      <w:r w:rsidR="0016361D">
        <w:rPr>
          <w:noProof/>
        </w:rPr>
        <w:fldChar w:fldCharType="end"/>
      </w:r>
      <w:bookmarkEnd w:id="45"/>
      <w:r>
        <w:t>: A possible structure for the storage of target and reference radiance spectra</w:t>
      </w:r>
    </w:p>
    <w:p w:rsidR="005E3847" w:rsidRPr="00A20F34" w:rsidRDefault="005E3847" w:rsidP="005E3847">
      <w:pPr>
        <w:pStyle w:val="Body"/>
      </w:pPr>
      <w:r>
        <w:t xml:space="preserve">In this example, the Reference sub-directory holds the reference spectra which relate to Plant </w:t>
      </w:r>
      <w:proofErr w:type="gramStart"/>
      <w:r>
        <w:t>A</w:t>
      </w:r>
      <w:proofErr w:type="gramEnd"/>
      <w:r>
        <w:t>, Plant B and Plant C.</w:t>
      </w:r>
    </w:p>
    <w:bookmarkEnd w:id="41"/>
    <w:p w:rsidR="002A0FFE" w:rsidRPr="00084655" w:rsidRDefault="002A0FFE" w:rsidP="00365381">
      <w:pPr>
        <w:pStyle w:val="Heading2"/>
      </w:pPr>
      <w:r w:rsidRPr="00084655">
        <w:t>Creating a new Campaign and Loading the Spectra</w:t>
      </w:r>
      <w:bookmarkEnd w:id="37"/>
      <w:bookmarkEnd w:id="38"/>
    </w:p>
    <w:p w:rsidR="002A0FFE" w:rsidRPr="00084655" w:rsidRDefault="002A0FFE" w:rsidP="00365381">
      <w:pPr>
        <w:pStyle w:val="Body"/>
      </w:pPr>
      <w:r w:rsidRPr="00084655">
        <w:t>Create a new campaign by selecting ‘Data Input ‘-&gt;‘Create new campaign’. In the new dialog, enter &lt;your name&gt;_</w:t>
      </w:r>
      <w:proofErr w:type="spellStart"/>
      <w:r w:rsidRPr="00084655">
        <w:t>veg_example</w:t>
      </w:r>
      <w:proofErr w:type="spellEnd"/>
      <w:r w:rsidRPr="00084655">
        <w:t xml:space="preserve"> as campaign name, e.g. </w:t>
      </w:r>
      <w:proofErr w:type="spellStart"/>
      <w:r w:rsidRPr="00084655">
        <w:t>ahueni_veg_example</w:t>
      </w:r>
      <w:proofErr w:type="spellEnd"/>
      <w:r w:rsidRPr="00084655">
        <w:t xml:space="preserve">. Set the Main directory to the Vegetation example folder (cf. </w:t>
      </w:r>
      <w:r w:rsidR="00BF457D">
        <w:fldChar w:fldCharType="begin"/>
      </w:r>
      <w:r w:rsidR="00625CA9">
        <w:instrText xml:space="preserve"> </w:instrText>
      </w:r>
      <w:r w:rsidR="00567E0A">
        <w:instrText>REF</w:instrText>
      </w:r>
      <w:r w:rsidR="00625CA9">
        <w:instrText xml:space="preserve"> _Ref157228148 \h </w:instrText>
      </w:r>
      <w:r w:rsidR="00BF457D">
        <w:fldChar w:fldCharType="separate"/>
      </w:r>
      <w:r w:rsidR="00074453" w:rsidRPr="00084655">
        <w:t xml:space="preserve">Figure </w:t>
      </w:r>
      <w:r w:rsidR="00074453">
        <w:rPr>
          <w:noProof/>
        </w:rPr>
        <w:t>4</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332480" cy="1168400"/>
            <wp:effectExtent l="2540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3332480" cy="11684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6" w:name="_Ref1572281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w:t>
      </w:r>
      <w:r w:rsidR="00BF457D">
        <w:rPr>
          <w:noProof/>
        </w:rPr>
        <w:fldChar w:fldCharType="end"/>
      </w:r>
      <w:bookmarkEnd w:id="46"/>
      <w:r w:rsidRPr="00084655">
        <w:t>: Creation of a new campaign for the vegetation example</w:t>
      </w:r>
    </w:p>
    <w:p w:rsidR="002A0FFE" w:rsidRPr="00084655" w:rsidRDefault="002A0FFE" w:rsidP="00365381">
      <w:pPr>
        <w:pStyle w:val="Body"/>
      </w:pPr>
      <w:r w:rsidRPr="00084655">
        <w:t xml:space="preserve">Press the create button and a message box should pop up informing about the successful creation of the campaign (cf. </w:t>
      </w:r>
      <w:r w:rsidR="00BF457D">
        <w:fldChar w:fldCharType="begin"/>
      </w:r>
      <w:r w:rsidR="00625CA9">
        <w:instrText xml:space="preserve"> </w:instrText>
      </w:r>
      <w:r w:rsidR="00567E0A">
        <w:instrText>REF</w:instrText>
      </w:r>
      <w:r w:rsidR="00625CA9">
        <w:instrText xml:space="preserve"> _Ref180397127 \h </w:instrText>
      </w:r>
      <w:r w:rsidR="00BF457D">
        <w:fldChar w:fldCharType="separate"/>
      </w:r>
      <w:r w:rsidR="00074453" w:rsidRPr="00084655">
        <w:t xml:space="preserve">Figure </w:t>
      </w:r>
      <w:r w:rsidR="00074453">
        <w:rPr>
          <w:noProof/>
        </w:rPr>
        <w:t>5</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383280" cy="1158240"/>
            <wp:effectExtent l="2540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srcRect/>
                    <a:stretch>
                      <a:fillRect/>
                    </a:stretch>
                  </pic:blipFill>
                  <pic:spPr bwMode="auto">
                    <a:xfrm>
                      <a:off x="0" y="0"/>
                      <a:ext cx="338328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7" w:name="_Ref180397127"/>
      <w:bookmarkStart w:id="48" w:name="_Ref180397069"/>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5</w:t>
      </w:r>
      <w:r w:rsidR="00BF457D">
        <w:rPr>
          <w:noProof/>
        </w:rPr>
        <w:fldChar w:fldCharType="end"/>
      </w:r>
      <w:bookmarkEnd w:id="47"/>
      <w:r w:rsidRPr="00084655">
        <w:t>: Message box informing on successful</w:t>
      </w:r>
      <w:r w:rsidRPr="00084655">
        <w:rPr>
          <w:noProof/>
        </w:rPr>
        <w:t xml:space="preserve"> campaign creation</w:t>
      </w:r>
      <w:bookmarkEnd w:id="48"/>
    </w:p>
    <w:p w:rsidR="002A0FFE" w:rsidRPr="00084655" w:rsidRDefault="002A0FFE" w:rsidP="00365381">
      <w:pPr>
        <w:pStyle w:val="Body"/>
      </w:pPr>
      <w:r w:rsidRPr="00084655">
        <w:t xml:space="preserve">Once the campaign has been created load the spectral data of your campaign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_Ref180397288 \h </w:instrText>
      </w:r>
      <w:r w:rsidR="00BF457D">
        <w:fldChar w:fldCharType="separate"/>
      </w:r>
      <w:r w:rsidR="00074453" w:rsidRPr="00084655">
        <w:t xml:space="preserve">Figure </w:t>
      </w:r>
      <w:r w:rsidR="00074453">
        <w:rPr>
          <w:noProof/>
        </w:rPr>
        <w:t>6</w:t>
      </w:r>
      <w:r w:rsidR="00BF457D">
        <w:fldChar w:fldCharType="end"/>
      </w:r>
      <w:r w:rsidRPr="00084655">
        <w:t>).</w:t>
      </w:r>
    </w:p>
    <w:p w:rsidR="002A0FFE" w:rsidRPr="00084655" w:rsidRDefault="00410FC7" w:rsidP="00365381">
      <w:pPr>
        <w:pStyle w:val="Figure"/>
      </w:pPr>
      <w:r>
        <w:rPr>
          <w:lang w:val="en-AU" w:eastAsia="en-AU"/>
        </w:rPr>
        <w:lastRenderedPageBreak/>
        <w:drawing>
          <wp:inline distT="0" distB="0" distL="0" distR="0">
            <wp:extent cx="3444240" cy="1320800"/>
            <wp:effectExtent l="25400" t="0" r="1016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srcRect/>
                    <a:stretch>
                      <a:fillRect/>
                    </a:stretch>
                  </pic:blipFill>
                  <pic:spPr bwMode="auto">
                    <a:xfrm>
                      <a:off x="0" y="0"/>
                      <a:ext cx="3444240" cy="1320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9" w:name="_Ref180397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6</w:t>
      </w:r>
      <w:r w:rsidR="00BF457D">
        <w:rPr>
          <w:noProof/>
        </w:rPr>
        <w:fldChar w:fldCharType="end"/>
      </w:r>
      <w:bookmarkEnd w:id="49"/>
      <w:r w:rsidRPr="00084655">
        <w:t>: Loading spectral data into a campaign</w:t>
      </w:r>
    </w:p>
    <w:p w:rsidR="002A0FFE" w:rsidRPr="00084655" w:rsidRDefault="002A0FFE" w:rsidP="00365381">
      <w:pPr>
        <w:pStyle w:val="Body"/>
      </w:pPr>
      <w:r w:rsidRPr="00084655">
        <w:t>A message box pop</w:t>
      </w:r>
      <w:r w:rsidR="00D51283">
        <w:t>s</w:t>
      </w:r>
      <w:r w:rsidRPr="00084655">
        <w:t xml:space="preserve"> up when the campaign has been loaded (cf. </w:t>
      </w:r>
      <w:r w:rsidR="00BF457D">
        <w:fldChar w:fldCharType="begin"/>
      </w:r>
      <w:r w:rsidR="00625CA9">
        <w:instrText xml:space="preserve"> </w:instrText>
      </w:r>
      <w:r w:rsidR="00567E0A">
        <w:instrText>REF</w:instrText>
      </w:r>
      <w:r w:rsidR="00625CA9">
        <w:instrText xml:space="preserve"> _Ref180397501 \h </w:instrText>
      </w:r>
      <w:r w:rsidR="00BF457D">
        <w:fldChar w:fldCharType="separate"/>
      </w:r>
      <w:r w:rsidR="00074453" w:rsidRPr="00084655">
        <w:t xml:space="preserve">Figure </w:t>
      </w:r>
      <w:r w:rsidR="00074453">
        <w:rPr>
          <w:noProof/>
        </w:rPr>
        <w:t>7</w:t>
      </w:r>
      <w:r w:rsidR="00BF457D">
        <w:fldChar w:fldCharType="end"/>
      </w:r>
      <w:r w:rsidRPr="00084655">
        <w:t>). A total of 64 spectral files should now have been loaded into the database.</w:t>
      </w:r>
    </w:p>
    <w:p w:rsidR="002A0FFE" w:rsidRPr="00084655" w:rsidRDefault="00410FC7" w:rsidP="00365381">
      <w:pPr>
        <w:pStyle w:val="Figure"/>
      </w:pPr>
      <w:r>
        <w:rPr>
          <w:lang w:val="en-AU" w:eastAsia="en-AU"/>
        </w:rPr>
        <w:drawing>
          <wp:inline distT="0" distB="0" distL="0" distR="0">
            <wp:extent cx="2550160" cy="1158240"/>
            <wp:effectExtent l="2540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255016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0" w:name="_Ref18039750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7</w:t>
      </w:r>
      <w:r w:rsidR="00BF457D">
        <w:rPr>
          <w:noProof/>
        </w:rPr>
        <w:fldChar w:fldCharType="end"/>
      </w:r>
      <w:bookmarkEnd w:id="50"/>
      <w:r w:rsidRPr="00084655">
        <w:t>: Message box showing the number of processed files during campaign loading</w:t>
      </w:r>
    </w:p>
    <w:p w:rsidR="002A0FFE" w:rsidRPr="00084655" w:rsidRDefault="002A0FFE" w:rsidP="00365381">
      <w:pPr>
        <w:pStyle w:val="Heading2"/>
      </w:pPr>
      <w:bookmarkStart w:id="51" w:name="_Ref157230477"/>
      <w:bookmarkStart w:id="52" w:name="_Toc355280428"/>
      <w:bookmarkStart w:id="53" w:name="_Toc359315571"/>
      <w:r w:rsidRPr="00084655">
        <w:t>Get to Know Your Data</w:t>
      </w:r>
      <w:bookmarkEnd w:id="51"/>
      <w:bookmarkEnd w:id="52"/>
      <w:bookmarkEnd w:id="53"/>
    </w:p>
    <w:p w:rsidR="002A0FFE" w:rsidRPr="00084655" w:rsidRDefault="002A0FFE" w:rsidP="00365381">
      <w:pPr>
        <w:pStyle w:val="Body"/>
      </w:pPr>
      <w:r w:rsidRPr="00084655">
        <w:t xml:space="preserve">Your data are now ready to be visualised and exported. Open the Query Builder by selecting ‘Data </w:t>
      </w:r>
      <w:r w:rsidR="005A3762">
        <w:t xml:space="preserve">Processing &amp; </w:t>
      </w:r>
      <w:r w:rsidRPr="00084655">
        <w:t>Output’-&gt;’Build query’. In the Spectral Data Browser (the tree like display on the left side of the dialog) select your campaign</w:t>
      </w:r>
      <w:r w:rsidR="005A3762">
        <w:t xml:space="preserve"> (tick the box ‘Show only my data’ to restrict the displayed campaigns to your own)</w:t>
      </w:r>
      <w:r w:rsidRPr="00084655">
        <w:t xml:space="preserve"> and explore the structure. Note that the database has stored the hierarchical structure of the campaign folder and displays it accordingly (cf. </w:t>
      </w:r>
      <w:r w:rsidR="0016361D">
        <w:fldChar w:fldCharType="begin"/>
      </w:r>
      <w:r w:rsidR="0016361D">
        <w:instrText xml:space="preserve"> REF _Ref157229357 \h  \</w:instrText>
      </w:r>
      <w:r w:rsidR="0016361D">
        <w:instrText xml:space="preserve">* MERGEFORMAT </w:instrText>
      </w:r>
      <w:r w:rsidR="0016361D">
        <w:fldChar w:fldCharType="separate"/>
      </w:r>
      <w:r w:rsidR="00074453" w:rsidRPr="00084655">
        <w:t xml:space="preserve">Figure </w:t>
      </w:r>
      <w:r w:rsidR="00074453">
        <w:t>8</w:t>
      </w:r>
      <w:r w:rsidR="0016361D">
        <w:fldChar w:fldCharType="end"/>
      </w:r>
      <w:r w:rsidRPr="00084655">
        <w:t>). Also note that as you click around the tree (selecting folders or files) the SQL query and the number of resulting rows on the right side are updated simultaneously. You can also use Ctrl and Shift keys to do multiple selections.</w:t>
      </w:r>
    </w:p>
    <w:p w:rsidR="002A0FFE" w:rsidRPr="00084655" w:rsidRDefault="002A0FFE" w:rsidP="00365381">
      <w:pPr>
        <w:pStyle w:val="Body"/>
      </w:pPr>
      <w:r w:rsidRPr="00084655">
        <w:t xml:space="preserve">Now select the first 6 spectra of the </w:t>
      </w:r>
      <w:proofErr w:type="spellStart"/>
      <w:r w:rsidRPr="00084655">
        <w:t>Blackfern</w:t>
      </w:r>
      <w:proofErr w:type="spellEnd"/>
      <w:r w:rsidRPr="00084655">
        <w:t xml:space="preserve">, site1, (the number of resulting rows should be 6) and click on ‘Show report’. A new window will appear looking similar to </w:t>
      </w:r>
      <w:r w:rsidR="0016361D">
        <w:fldChar w:fldCharType="begin"/>
      </w:r>
      <w:r w:rsidR="0016361D">
        <w:instrText xml:space="preserve"> REF _Ref157230003</w:instrText>
      </w:r>
      <w:r w:rsidR="0016361D">
        <w:instrText xml:space="preserve"> \h  \* MERGEFORMAT </w:instrText>
      </w:r>
      <w:r w:rsidR="0016361D">
        <w:fldChar w:fldCharType="separate"/>
      </w:r>
      <w:r w:rsidR="00074453" w:rsidRPr="00084655">
        <w:t xml:space="preserve">Figure </w:t>
      </w:r>
      <w:r w:rsidR="00074453">
        <w:t>9</w:t>
      </w:r>
      <w:r w:rsidR="0016361D">
        <w:fldChar w:fldCharType="end"/>
      </w:r>
      <w:r w:rsidRPr="00084655">
        <w:t xml:space="preserve">. Note that a scrollable list containing the metadata is associated with every spectrum. Have a look at the metadata and note the data filled in automatically: filename, capture date, spatial position, measurement unit, </w:t>
      </w:r>
      <w:proofErr w:type="gramStart"/>
      <w:r w:rsidRPr="00084655">
        <w:t>sensor</w:t>
      </w:r>
      <w:proofErr w:type="gramEnd"/>
      <w:r w:rsidRPr="00084655">
        <w:t xml:space="preserve"> name, number of spectral channels, instrument name, owner and serial number.</w:t>
      </w:r>
    </w:p>
    <w:p w:rsidR="002A0FFE" w:rsidRPr="00084655" w:rsidRDefault="002A0FFE" w:rsidP="00365381">
      <w:pPr>
        <w:pStyle w:val="Body"/>
      </w:pPr>
      <w:r w:rsidRPr="00084655">
        <w:t xml:space="preserve">The strong noise in the water bands is due to the generally high humidity found in New Zealand (maritime climate coupled with high yearly rainfall (up to 10 metres in </w:t>
      </w:r>
      <w:proofErr w:type="spellStart"/>
      <w:r w:rsidRPr="00084655">
        <w:t>Fjordland</w:t>
      </w:r>
      <w:proofErr w:type="spellEnd"/>
      <w:r w:rsidRPr="00084655">
        <w:t>)).</w:t>
      </w:r>
    </w:p>
    <w:p w:rsidR="002A0FFE" w:rsidRPr="00084655" w:rsidRDefault="00410FC7" w:rsidP="00365381">
      <w:pPr>
        <w:pStyle w:val="Figure"/>
      </w:pPr>
      <w:r>
        <w:rPr>
          <w:lang w:val="en-AU" w:eastAsia="en-AU"/>
        </w:rPr>
        <w:lastRenderedPageBreak/>
        <w:drawing>
          <wp:inline distT="0" distB="0" distL="0" distR="0">
            <wp:extent cx="1615440" cy="2611120"/>
            <wp:effectExtent l="25400" t="0" r="1016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1615440" cy="26111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4" w:name="_Ref1572293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8</w:t>
      </w:r>
      <w:r w:rsidR="00BF457D">
        <w:rPr>
          <w:noProof/>
        </w:rPr>
        <w:fldChar w:fldCharType="end"/>
      </w:r>
      <w:bookmarkEnd w:id="54"/>
      <w:r w:rsidRPr="00084655">
        <w:t>: Vegetation example campaign shown in the Spectral Data Browser of the Query Builder</w:t>
      </w:r>
    </w:p>
    <w:p w:rsidR="002A0FFE" w:rsidRPr="00084655" w:rsidRDefault="006A3C4B" w:rsidP="00365381">
      <w:pPr>
        <w:pStyle w:val="Figure"/>
      </w:pPr>
      <w:r>
        <w:rPr>
          <w:lang w:val="en-AU" w:eastAsia="en-AU"/>
        </w:rPr>
        <w:drawing>
          <wp:inline distT="0" distB="0" distL="0" distR="0">
            <wp:extent cx="5580380" cy="1426157"/>
            <wp:effectExtent l="2540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580380" cy="142615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5" w:name="_Ref1572300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9</w:t>
      </w:r>
      <w:r w:rsidR="00BF457D">
        <w:rPr>
          <w:noProof/>
        </w:rPr>
        <w:fldChar w:fldCharType="end"/>
      </w:r>
      <w:bookmarkEnd w:id="55"/>
      <w:r w:rsidRPr="00084655">
        <w:t xml:space="preserve">: Part of the report on </w:t>
      </w:r>
      <w:proofErr w:type="spellStart"/>
      <w:r w:rsidRPr="00084655">
        <w:t>Blackfern</w:t>
      </w:r>
      <w:proofErr w:type="spellEnd"/>
      <w:r w:rsidRPr="00084655">
        <w:t xml:space="preserve"> spectra</w:t>
      </w:r>
    </w:p>
    <w:p w:rsidR="002A0FFE" w:rsidRPr="00084655" w:rsidRDefault="002A0FFE" w:rsidP="00365381">
      <w:pPr>
        <w:pStyle w:val="Heading2"/>
      </w:pPr>
      <w:bookmarkStart w:id="56" w:name="_Ref180463132"/>
      <w:bookmarkStart w:id="57" w:name="_Toc355280429"/>
      <w:bookmarkStart w:id="58" w:name="_Toc359315572"/>
      <w:r w:rsidRPr="00084655">
        <w:t>Exporting Data to CSV</w:t>
      </w:r>
      <w:bookmarkEnd w:id="56"/>
      <w:bookmarkEnd w:id="57"/>
      <w:bookmarkEnd w:id="58"/>
    </w:p>
    <w:p w:rsidR="002A0FFE" w:rsidRPr="00084655" w:rsidRDefault="002A0FFE" w:rsidP="00365381">
      <w:pPr>
        <w:pStyle w:val="Body"/>
      </w:pPr>
      <w:r w:rsidRPr="00084655">
        <w:t xml:space="preserve">Select File Export in the Query Builder (first select some data as described in </w:t>
      </w:r>
      <w:r w:rsidR="0016361D">
        <w:fldChar w:fldCharType="begin"/>
      </w:r>
      <w:r w:rsidR="0016361D">
        <w:instrText xml:space="preserve"> REF _Ref157230477 \r \h  \* MERGEFORMAT </w:instrText>
      </w:r>
      <w:r w:rsidR="0016361D">
        <w:fldChar w:fldCharType="separate"/>
      </w:r>
      <w:r w:rsidR="00074453">
        <w:t>4.3</w:t>
      </w:r>
      <w:r w:rsidR="0016361D">
        <w:fldChar w:fldCharType="end"/>
      </w:r>
      <w:r w:rsidRPr="00084655">
        <w:t xml:space="preserve">). Specify CSV as file format, an output directory (use the Browse button to select a directory) and a base filename and then press ‘OK’ (cf. </w:t>
      </w:r>
      <w:r w:rsidR="0016361D">
        <w:fldChar w:fldCharType="begin"/>
      </w:r>
      <w:r w:rsidR="0016361D">
        <w:instrText xml:space="preserve"> REF _Ref180461994 \h  \* MERGEFORMAT </w:instrText>
      </w:r>
      <w:r w:rsidR="0016361D">
        <w:fldChar w:fldCharType="separate"/>
      </w:r>
      <w:r w:rsidR="00074453" w:rsidRPr="00084655">
        <w:t xml:space="preserve">Figure </w:t>
      </w:r>
      <w:r w:rsidR="00074453">
        <w:rPr>
          <w:noProof/>
        </w:rPr>
        <w:t>10</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5577840" cy="2275840"/>
            <wp:effectExtent l="25400" t="0" r="1016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577840" cy="227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9" w:name="_Ref18046199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10</w:t>
      </w:r>
      <w:r w:rsidR="00BF457D">
        <w:rPr>
          <w:noProof/>
        </w:rPr>
        <w:fldChar w:fldCharType="end"/>
      </w:r>
      <w:bookmarkEnd w:id="59"/>
      <w:r w:rsidRPr="00084655">
        <w:t>: File export dialog</w:t>
      </w:r>
    </w:p>
    <w:p w:rsidR="002A0FFE" w:rsidRPr="00084655" w:rsidRDefault="002A0FFE" w:rsidP="00365381">
      <w:pPr>
        <w:pStyle w:val="Figure"/>
      </w:pPr>
      <w:r w:rsidRPr="00084655">
        <w:lastRenderedPageBreak/>
        <w:t>A message box will appear once the export is finished.</w:t>
      </w:r>
    </w:p>
    <w:p w:rsidR="002A0FFE" w:rsidRPr="00084655" w:rsidRDefault="002A0FFE" w:rsidP="00365381">
      <w:pPr>
        <w:pStyle w:val="Figure"/>
      </w:pPr>
      <w:r w:rsidRPr="00084655">
        <w:t xml:space="preserve">Use your file system browser to have a look at the output file that has been written into the output directory you specified (cf. </w:t>
      </w:r>
      <w:r w:rsidR="0016361D">
        <w:fldChar w:fldCharType="begin"/>
      </w:r>
      <w:r w:rsidR="0016361D">
        <w:instrText xml:space="preserve"> REF _Ref180462512 \h  \* MERGEFORMAT </w:instrText>
      </w:r>
      <w:r w:rsidR="0016361D">
        <w:fldChar w:fldCharType="separate"/>
      </w:r>
      <w:r w:rsidR="00074453" w:rsidRPr="00084655">
        <w:t xml:space="preserve">Figure </w:t>
      </w:r>
      <w:r w:rsidR="00074453">
        <w:t>11</w:t>
      </w:r>
      <w:r w:rsidR="0016361D">
        <w:fldChar w:fldCharType="end"/>
      </w:r>
      <w:r w:rsidRPr="00084655">
        <w:t>). The file name is partly auto-generated and includes the following parts:</w:t>
      </w:r>
    </w:p>
    <w:p w:rsidR="002A0FFE" w:rsidRPr="00084655" w:rsidRDefault="002A0FFE" w:rsidP="00365381">
      <w:pPr>
        <w:pStyle w:val="Bullet"/>
      </w:pPr>
      <w:proofErr w:type="spellStart"/>
      <w:r w:rsidRPr="00084655">
        <w:t>blackfern</w:t>
      </w:r>
      <w:proofErr w:type="spellEnd"/>
      <w:r w:rsidRPr="00084655">
        <w:t>: the base name you specified</w:t>
      </w:r>
    </w:p>
    <w:p w:rsidR="002A0FFE" w:rsidRPr="00084655" w:rsidRDefault="002A0FFE" w:rsidP="00365381">
      <w:pPr>
        <w:pStyle w:val="Bullet"/>
      </w:pPr>
      <w:r w:rsidRPr="00084655">
        <w:t xml:space="preserve">INR_ASD: name of the instrument used to sample the data </w:t>
      </w:r>
    </w:p>
    <w:p w:rsidR="008756B5" w:rsidRDefault="008756B5" w:rsidP="00365381">
      <w:pPr>
        <w:pStyle w:val="Bullet"/>
      </w:pPr>
      <w:r>
        <w:t>ASD FS FR-3: the sensor type</w:t>
      </w:r>
    </w:p>
    <w:p w:rsidR="002A0FFE" w:rsidRPr="00084655" w:rsidRDefault="008756B5" w:rsidP="00365381">
      <w:pPr>
        <w:pStyle w:val="Figure"/>
      </w:pPr>
      <w:r>
        <w:rPr>
          <w:lang w:val="en-AU" w:eastAsia="en-AU"/>
        </w:rPr>
        <w:drawing>
          <wp:inline distT="0" distB="0" distL="0" distR="0">
            <wp:extent cx="2334260" cy="320064"/>
            <wp:effectExtent l="2540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337022" cy="320443"/>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0" w:name="_Ref18046251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11</w:t>
      </w:r>
      <w:r w:rsidR="00BF457D">
        <w:rPr>
          <w:noProof/>
        </w:rPr>
        <w:fldChar w:fldCharType="end"/>
      </w:r>
      <w:bookmarkEnd w:id="60"/>
      <w:r w:rsidRPr="00084655">
        <w:t>: Exported CSV file</w:t>
      </w:r>
    </w:p>
    <w:p w:rsidR="002A0FFE" w:rsidRPr="00084655" w:rsidRDefault="002A0FFE" w:rsidP="00365381">
      <w:pPr>
        <w:pStyle w:val="Body"/>
      </w:pPr>
      <w:r w:rsidRPr="00084655">
        <w:t xml:space="preserve">CSV files can be conveniently loaded into </w:t>
      </w:r>
      <w:proofErr w:type="spellStart"/>
      <w:r w:rsidRPr="00084655">
        <w:t>spreadsheet</w:t>
      </w:r>
      <w:proofErr w:type="spellEnd"/>
      <w:r w:rsidRPr="00084655">
        <w:t xml:space="preserve"> and statistics applications. Alternatively you can view them in a text editor. </w:t>
      </w:r>
    </w:p>
    <w:p w:rsidR="002A0FFE" w:rsidRPr="00084655" w:rsidRDefault="002A0FFE" w:rsidP="00365381">
      <w:pPr>
        <w:pStyle w:val="Body"/>
      </w:pPr>
      <w:r w:rsidRPr="00084655">
        <w:t>CSV files can be split into header and body</w:t>
      </w:r>
      <w:r w:rsidR="007B7944">
        <w:t>,</w:t>
      </w:r>
      <w:r w:rsidRPr="00084655">
        <w:t xml:space="preserve"> where the header contains all metadata and the body consists of the channel and spectral information. </w:t>
      </w:r>
    </w:p>
    <w:p w:rsidR="002A0FFE" w:rsidRPr="00084655" w:rsidRDefault="0016361D" w:rsidP="00365381">
      <w:pPr>
        <w:pStyle w:val="Body"/>
      </w:pPr>
      <w:r>
        <w:fldChar w:fldCharType="begin"/>
      </w:r>
      <w:r>
        <w:instrText xml:space="preserve"> REF _Ref157231403 \h  \* MERGEFORMAT </w:instrText>
      </w:r>
      <w:r>
        <w:fldChar w:fldCharType="separate"/>
      </w:r>
      <w:r w:rsidR="00074453" w:rsidRPr="00084655">
        <w:t xml:space="preserve">Figure </w:t>
      </w:r>
      <w:r w:rsidR="00074453">
        <w:rPr>
          <w:noProof/>
        </w:rPr>
        <w:t>12</w:t>
      </w:r>
      <w:r>
        <w:fldChar w:fldCharType="end"/>
      </w:r>
      <w:r w:rsidR="002A0FFE" w:rsidRPr="00084655">
        <w:t xml:space="preserve"> shows a spectral plot of the first six </w:t>
      </w:r>
      <w:proofErr w:type="spellStart"/>
      <w:r w:rsidR="002A0FFE" w:rsidRPr="00084655">
        <w:t>Blackfern</w:t>
      </w:r>
      <w:proofErr w:type="spellEnd"/>
      <w:r w:rsidR="002A0FFE" w:rsidRPr="00084655">
        <w:t xml:space="preserve"> spectra in Micr</w:t>
      </w:r>
      <w:r w:rsidR="007B7944">
        <w:t>osoft Excel. The first column contains</w:t>
      </w:r>
      <w:r w:rsidR="002A0FFE" w:rsidRPr="00084655">
        <w:t xml:space="preserve"> the central wavelength of the </w:t>
      </w:r>
      <w:r w:rsidR="007B7944">
        <w:t>bands</w:t>
      </w:r>
      <w:r w:rsidR="002A0FFE" w:rsidRPr="00084655">
        <w:t xml:space="preserve"> in nanometres.</w:t>
      </w:r>
    </w:p>
    <w:p w:rsidR="002A0FFE" w:rsidRPr="00084655" w:rsidRDefault="00410FC7" w:rsidP="00365381">
      <w:pPr>
        <w:pStyle w:val="Figure"/>
      </w:pPr>
      <w:r>
        <w:rPr>
          <w:lang w:val="en-AU" w:eastAsia="en-AU"/>
        </w:rPr>
        <w:drawing>
          <wp:inline distT="0" distB="0" distL="0" distR="0">
            <wp:extent cx="3982720" cy="2164080"/>
            <wp:effectExtent l="2540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3982720" cy="2164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1" w:name="_Ref1572314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12</w:t>
      </w:r>
      <w:r w:rsidR="00BF457D">
        <w:rPr>
          <w:noProof/>
        </w:rPr>
        <w:fldChar w:fldCharType="end"/>
      </w:r>
      <w:bookmarkEnd w:id="61"/>
      <w:r w:rsidRPr="00084655">
        <w:t>: Example of a spectral (XY) plot in Microsoft Excel</w:t>
      </w:r>
    </w:p>
    <w:p w:rsidR="002A0FFE" w:rsidRPr="00084655" w:rsidRDefault="002A0FFE" w:rsidP="00365381">
      <w:pPr>
        <w:pStyle w:val="Heading2"/>
      </w:pPr>
      <w:bookmarkStart w:id="62" w:name="_Toc355280430"/>
      <w:bookmarkStart w:id="63" w:name="_Toc359315573"/>
      <w:r w:rsidRPr="00084655">
        <w:t>Exporting Data to ENVI Spectral Libraries</w:t>
      </w:r>
      <w:bookmarkEnd w:id="62"/>
      <w:bookmarkEnd w:id="63"/>
    </w:p>
    <w:p w:rsidR="002A0FFE" w:rsidRPr="00084655" w:rsidRDefault="002A0FFE" w:rsidP="00365381">
      <w:pPr>
        <w:pStyle w:val="Note"/>
      </w:pPr>
      <w:r w:rsidRPr="006820AE">
        <w:t>Note</w:t>
      </w:r>
      <w:r w:rsidR="006820AE" w:rsidRPr="006820AE">
        <w:tab/>
        <w:t>T</w:t>
      </w:r>
      <w:r w:rsidRPr="006820AE">
        <w:t>his exercise assumes that you have access to ENVI. If this is not the case you may skip</w:t>
      </w:r>
      <w:r w:rsidRPr="00084655">
        <w:t xml:space="preserve"> it.</w:t>
      </w:r>
    </w:p>
    <w:p w:rsidR="002A0FFE" w:rsidRPr="00084655" w:rsidRDefault="002A0FFE" w:rsidP="00365381">
      <w:pPr>
        <w:pStyle w:val="Body"/>
      </w:pPr>
      <w:r w:rsidRPr="00084655">
        <w:t xml:space="preserve">As a first step repeat the process of file exporting as described for CSV Files in </w:t>
      </w:r>
      <w:r w:rsidR="00BF457D">
        <w:fldChar w:fldCharType="begin"/>
      </w:r>
      <w:r w:rsidR="00625CA9">
        <w:instrText xml:space="preserve"> </w:instrText>
      </w:r>
      <w:r w:rsidR="00567E0A">
        <w:instrText>REF</w:instrText>
      </w:r>
      <w:r w:rsidR="00625CA9">
        <w:instrText xml:space="preserve"> _Ref180463132 \r \h </w:instrText>
      </w:r>
      <w:r w:rsidR="00BF457D">
        <w:fldChar w:fldCharType="separate"/>
      </w:r>
      <w:r w:rsidR="00074453">
        <w:t>4.4</w:t>
      </w:r>
      <w:r w:rsidR="00BF457D">
        <w:fldChar w:fldCharType="end"/>
      </w:r>
      <w:r w:rsidRPr="00084655">
        <w:t xml:space="preserve"> but change the file format to ENVI SLB.</w:t>
      </w:r>
    </w:p>
    <w:p w:rsidR="002A0FFE" w:rsidRPr="00084655" w:rsidRDefault="002A0FFE" w:rsidP="00365381">
      <w:pPr>
        <w:pStyle w:val="Body"/>
      </w:pPr>
      <w:r w:rsidRPr="00084655">
        <w:t>To ope</w:t>
      </w:r>
      <w:r w:rsidR="00FC20CD">
        <w:t>n SLB files in ENVI, start ENVI</w:t>
      </w:r>
      <w:r w:rsidRPr="00084655">
        <w:t xml:space="preserve"> </w:t>
      </w:r>
      <w:r w:rsidR="00FC20CD">
        <w:t xml:space="preserve">and </w:t>
      </w:r>
      <w:r w:rsidRPr="00084655">
        <w:t>select ‘Spectral’-&gt;’Spectral Libraries’-&gt;Spectral Library Viewer’. Specify an input file by selecting the .</w:t>
      </w:r>
      <w:proofErr w:type="spellStart"/>
      <w:r w:rsidRPr="00084655">
        <w:t>slb</w:t>
      </w:r>
      <w:proofErr w:type="spellEnd"/>
      <w:r w:rsidRPr="00084655">
        <w:t xml:space="preserve"> file (cf. </w:t>
      </w:r>
      <w:r w:rsidR="00BF457D">
        <w:fldChar w:fldCharType="begin"/>
      </w:r>
      <w:r w:rsidR="00625CA9">
        <w:instrText xml:space="preserve"> </w:instrText>
      </w:r>
      <w:r w:rsidR="00567E0A">
        <w:instrText>REF</w:instrText>
      </w:r>
      <w:r w:rsidR="00625CA9">
        <w:instrText xml:space="preserve"> _Ref157235960 \h </w:instrText>
      </w:r>
      <w:r w:rsidR="00BF457D">
        <w:fldChar w:fldCharType="separate"/>
      </w:r>
      <w:r w:rsidR="00074453" w:rsidRPr="00084655">
        <w:t xml:space="preserve">Figure </w:t>
      </w:r>
      <w:r w:rsidR="00074453">
        <w:rPr>
          <w:noProof/>
        </w:rPr>
        <w:t>13</w:t>
      </w:r>
      <w:r w:rsidR="00BF457D">
        <w:fldChar w:fldCharType="end"/>
      </w:r>
      <w:r w:rsidRPr="00084655">
        <w:t>).</w:t>
      </w:r>
    </w:p>
    <w:p w:rsidR="002A0FFE" w:rsidRPr="00084655" w:rsidRDefault="00410FC7" w:rsidP="00365381">
      <w:pPr>
        <w:pStyle w:val="Figure"/>
      </w:pPr>
      <w:r>
        <w:rPr>
          <w:lang w:val="en-AU" w:eastAsia="en-AU"/>
        </w:rPr>
        <w:lastRenderedPageBreak/>
        <w:drawing>
          <wp:inline distT="0" distB="0" distL="0" distR="0">
            <wp:extent cx="2194560" cy="2143760"/>
            <wp:effectExtent l="25400" t="0" r="0" b="0"/>
            <wp:docPr id="85" name="Picture 85" descr="Screenshot-Please Select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Please Select a File"/>
                    <pic:cNvPicPr>
                      <a:picLocks noChangeAspect="1" noChangeArrowheads="1"/>
                    </pic:cNvPicPr>
                  </pic:nvPicPr>
                  <pic:blipFill>
                    <a:blip r:embed="rId30"/>
                    <a:srcRect/>
                    <a:stretch>
                      <a:fillRect/>
                    </a:stretch>
                  </pic:blipFill>
                  <pic:spPr bwMode="auto">
                    <a:xfrm>
                      <a:off x="0" y="0"/>
                      <a:ext cx="2194560" cy="214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4" w:name="_Ref15723596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13</w:t>
      </w:r>
      <w:r w:rsidR="00BF457D">
        <w:rPr>
          <w:noProof/>
        </w:rPr>
        <w:fldChar w:fldCharType="end"/>
      </w:r>
      <w:bookmarkEnd w:id="64"/>
      <w:r w:rsidRPr="00084655">
        <w:t xml:space="preserve">: Selecting </w:t>
      </w:r>
      <w:proofErr w:type="gramStart"/>
      <w:r w:rsidRPr="00084655">
        <w:t>an</w:t>
      </w:r>
      <w:proofErr w:type="gramEnd"/>
      <w:r w:rsidRPr="00084655">
        <w:t xml:space="preserve"> </w:t>
      </w:r>
      <w:proofErr w:type="spellStart"/>
      <w:r w:rsidRPr="00084655">
        <w:t>slb</w:t>
      </w:r>
      <w:proofErr w:type="spellEnd"/>
      <w:r w:rsidRPr="00084655">
        <w:t xml:space="preserve"> file to load as spectral library</w:t>
      </w:r>
    </w:p>
    <w:p w:rsidR="002A0FFE" w:rsidRPr="00084655" w:rsidRDefault="002A0FFE" w:rsidP="00365381">
      <w:pPr>
        <w:pStyle w:val="Body"/>
      </w:pPr>
      <w:r w:rsidRPr="00084655">
        <w:t xml:space="preserve">The spectra names can then be displayed in the Spectral Library viewer (cf. </w:t>
      </w:r>
      <w:r w:rsidR="0016361D">
        <w:fldChar w:fldCharType="begin"/>
      </w:r>
      <w:r w:rsidR="0016361D">
        <w:instrText xml:space="preserve"> REF _Ref157236300 \h  \* MERGEFORMAT </w:instrText>
      </w:r>
      <w:r w:rsidR="0016361D">
        <w:fldChar w:fldCharType="separate"/>
      </w:r>
      <w:r w:rsidR="00074453" w:rsidRPr="00084655">
        <w:t xml:space="preserve">Figure </w:t>
      </w:r>
      <w:r w:rsidR="00074453">
        <w:rPr>
          <w:noProof/>
        </w:rPr>
        <w:t>14</w:t>
      </w:r>
      <w:r w:rsidR="0016361D">
        <w:fldChar w:fldCharType="end"/>
      </w:r>
      <w:r w:rsidRPr="00084655">
        <w:t xml:space="preserve">) and plotted as Spectral Library Plots. Note that the maximum range of the Y axis must be set to 1 manually as otherwise only noise will be visible (cf. </w:t>
      </w:r>
      <w:r w:rsidR="0016361D">
        <w:fldChar w:fldCharType="begin"/>
      </w:r>
      <w:r w:rsidR="0016361D">
        <w:instrText xml:space="preserve"> REF _Ref157236480 \h  \* MERGEFORMAT </w:instrText>
      </w:r>
      <w:r w:rsidR="0016361D">
        <w:fldChar w:fldCharType="separate"/>
      </w:r>
      <w:r w:rsidR="00074453" w:rsidRPr="00084655">
        <w:t xml:space="preserve">Figure </w:t>
      </w:r>
      <w:r w:rsidR="00074453">
        <w:rPr>
          <w:noProof/>
        </w:rPr>
        <w:t>15</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1920240" cy="1747520"/>
            <wp:effectExtent l="25400" t="0" r="10160" b="0"/>
            <wp:docPr id="86" name="Picture 86" descr="Screenshot-Spectr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Spectral Library Viewer"/>
                    <pic:cNvPicPr>
                      <a:picLocks noChangeAspect="1" noChangeArrowheads="1"/>
                    </pic:cNvPicPr>
                  </pic:nvPicPr>
                  <pic:blipFill>
                    <a:blip r:embed="rId31"/>
                    <a:srcRect/>
                    <a:stretch>
                      <a:fillRect/>
                    </a:stretch>
                  </pic:blipFill>
                  <pic:spPr bwMode="auto">
                    <a:xfrm>
                      <a:off x="0" y="0"/>
                      <a:ext cx="1920240" cy="17475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5" w:name="_Ref157236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14</w:t>
      </w:r>
      <w:r w:rsidR="00BF457D">
        <w:rPr>
          <w:noProof/>
        </w:rPr>
        <w:fldChar w:fldCharType="end"/>
      </w:r>
      <w:bookmarkEnd w:id="65"/>
      <w:r w:rsidRPr="00084655">
        <w:t>: Spectra listed in the Spectral Library Viewer</w:t>
      </w:r>
    </w:p>
    <w:p w:rsidR="002A0FFE" w:rsidRPr="00084655" w:rsidRDefault="00410FC7" w:rsidP="00365381">
      <w:pPr>
        <w:pStyle w:val="Figure"/>
      </w:pPr>
      <w:r>
        <w:rPr>
          <w:lang w:val="en-AU" w:eastAsia="en-AU"/>
        </w:rPr>
        <w:drawing>
          <wp:inline distT="0" distB="0" distL="0" distR="0">
            <wp:extent cx="2783840" cy="2377440"/>
            <wp:effectExtent l="25400" t="0" r="10160" b="0"/>
            <wp:docPr id="87" name="Picture 87" descr="Screenshot-Spectral Library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Spectral Library Plots"/>
                    <pic:cNvPicPr>
                      <a:picLocks noChangeAspect="1" noChangeArrowheads="1"/>
                    </pic:cNvPicPr>
                  </pic:nvPicPr>
                  <pic:blipFill>
                    <a:blip r:embed="rId32"/>
                    <a:srcRect/>
                    <a:stretch>
                      <a:fillRect/>
                    </a:stretch>
                  </pic:blipFill>
                  <pic:spPr bwMode="auto">
                    <a:xfrm>
                      <a:off x="0" y="0"/>
                      <a:ext cx="2783840" cy="2377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6" w:name="_Ref15723648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15</w:t>
      </w:r>
      <w:r w:rsidR="00BF457D">
        <w:rPr>
          <w:noProof/>
        </w:rPr>
        <w:fldChar w:fldCharType="end"/>
      </w:r>
      <w:bookmarkEnd w:id="66"/>
      <w:r w:rsidRPr="00084655">
        <w:t xml:space="preserve">: </w:t>
      </w:r>
      <w:proofErr w:type="spellStart"/>
      <w:r w:rsidRPr="00084655">
        <w:t>Blackfern</w:t>
      </w:r>
      <w:proofErr w:type="spellEnd"/>
      <w:r w:rsidRPr="00084655">
        <w:t xml:space="preserve"> spectra as Spectral Library Plots</w:t>
      </w:r>
    </w:p>
    <w:p w:rsidR="002A0FFE" w:rsidRPr="00084655" w:rsidRDefault="002A0FFE" w:rsidP="00365381">
      <w:pPr>
        <w:pStyle w:val="Heading2"/>
      </w:pPr>
      <w:bookmarkStart w:id="67" w:name="_Toc355280431"/>
      <w:bookmarkStart w:id="68" w:name="_Toc359315574"/>
      <w:r w:rsidRPr="00084655">
        <w:t>Editing Metadata</w:t>
      </w:r>
      <w:bookmarkEnd w:id="67"/>
      <w:bookmarkEnd w:id="68"/>
    </w:p>
    <w:p w:rsidR="002A0FFE" w:rsidRPr="00084655" w:rsidRDefault="002A0FFE" w:rsidP="00365381">
      <w:pPr>
        <w:pStyle w:val="Body"/>
      </w:pPr>
      <w:r w:rsidRPr="00084655">
        <w:t xml:space="preserve">Open the metadata editor by selecting ‘Data Input’-&gt;’Edit metadata’ from the main menu and select your campaign. Note that in the ‘Campaign Data’ tab your name is automatically listed as Investigator. </w:t>
      </w:r>
    </w:p>
    <w:p w:rsidR="002A0FFE" w:rsidRPr="00084655" w:rsidRDefault="002A0FFE" w:rsidP="00365381">
      <w:pPr>
        <w:pStyle w:val="Body"/>
      </w:pPr>
      <w:r w:rsidRPr="00084655">
        <w:lastRenderedPageBreak/>
        <w:t xml:space="preserve">Enter some description into the description text field, e.g. ‘Just a test’. Note that as soon as you change some data in the metadata editor the relevant ‘Update’ button (in this case the button in the campaign data section) gets activated (cf. </w:t>
      </w:r>
      <w:r w:rsidR="0016361D">
        <w:fldChar w:fldCharType="begin"/>
      </w:r>
      <w:r w:rsidR="0016361D">
        <w:instrText xml:space="preserve"> REF _Ref180464635 \h  \* MERGEFORMAT </w:instrText>
      </w:r>
      <w:r w:rsidR="0016361D">
        <w:fldChar w:fldCharType="separate"/>
      </w:r>
      <w:r w:rsidR="00074453" w:rsidRPr="00084655">
        <w:t xml:space="preserve">Figure </w:t>
      </w:r>
      <w:r w:rsidR="00074453">
        <w:rPr>
          <w:noProof/>
        </w:rPr>
        <w:t>16</w:t>
      </w:r>
      <w:r w:rsidR="0016361D">
        <w:fldChar w:fldCharType="end"/>
      </w:r>
      <w:r w:rsidRPr="00084655">
        <w:t>).</w:t>
      </w:r>
    </w:p>
    <w:p w:rsidR="002A0FFE" w:rsidRPr="00084655" w:rsidRDefault="002A0FFE" w:rsidP="00365381">
      <w:pPr>
        <w:pStyle w:val="Body"/>
      </w:pPr>
      <w:r w:rsidRPr="00084655">
        <w:t>Perform the update by clicking on the update button. This stores your changes in the database. The update is done when the ‘Update’ button reverts to being grey and inactive.</w:t>
      </w:r>
    </w:p>
    <w:p w:rsidR="002A0FFE" w:rsidRPr="00084655" w:rsidRDefault="00410FC7" w:rsidP="00365381">
      <w:pPr>
        <w:pStyle w:val="Figure"/>
      </w:pPr>
      <w:r>
        <w:rPr>
          <w:lang w:val="en-AU" w:eastAsia="en-AU"/>
        </w:rPr>
        <w:drawing>
          <wp:inline distT="0" distB="0" distL="0" distR="0">
            <wp:extent cx="5577840" cy="2306320"/>
            <wp:effectExtent l="25400" t="0" r="1016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577840" cy="23063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9" w:name="_Ref18046463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16</w:t>
      </w:r>
      <w:r w:rsidR="00BF457D">
        <w:rPr>
          <w:noProof/>
        </w:rPr>
        <w:fldChar w:fldCharType="end"/>
      </w:r>
      <w:bookmarkEnd w:id="69"/>
      <w:r w:rsidRPr="00084655">
        <w:t>: Editing the description of a campaign</w:t>
      </w:r>
    </w:p>
    <w:p w:rsidR="002A0FFE" w:rsidRPr="00084655" w:rsidRDefault="002A0FFE" w:rsidP="00365381">
      <w:pPr>
        <w:pStyle w:val="Body"/>
      </w:pPr>
      <w:r w:rsidRPr="00084655">
        <w:t>Switch to the ‘Spectrum Data’ tab and select the ‘</w:t>
      </w:r>
      <w:proofErr w:type="spellStart"/>
      <w:r w:rsidRPr="00084655">
        <w:t>Blackfern</w:t>
      </w:r>
      <w:proofErr w:type="spellEnd"/>
      <w:r w:rsidRPr="00084655">
        <w:t xml:space="preserve">’ folder in the Spectral Data Browser (cf. </w:t>
      </w:r>
      <w:r w:rsidR="00BF457D">
        <w:fldChar w:fldCharType="begin"/>
      </w:r>
      <w:r w:rsidR="00625CA9">
        <w:instrText xml:space="preserve"> </w:instrText>
      </w:r>
      <w:r w:rsidR="00567E0A">
        <w:instrText>REF</w:instrText>
      </w:r>
      <w:r w:rsidR="00625CA9">
        <w:instrText xml:space="preserve"> _Ref157237257 \h </w:instrText>
      </w:r>
      <w:r w:rsidR="00BF457D">
        <w:fldChar w:fldCharType="separate"/>
      </w:r>
      <w:r w:rsidR="00074453" w:rsidRPr="00084655">
        <w:t xml:space="preserve">Figure </w:t>
      </w:r>
      <w:r w:rsidR="00074453">
        <w:rPr>
          <w:noProof/>
        </w:rPr>
        <w:t>17</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1818640" cy="1330960"/>
            <wp:effectExtent l="25400" t="0" r="1016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srcRect/>
                    <a:stretch>
                      <a:fillRect/>
                    </a:stretch>
                  </pic:blipFill>
                  <pic:spPr bwMode="auto">
                    <a:xfrm>
                      <a:off x="0" y="0"/>
                      <a:ext cx="1818640" cy="13309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0" w:name="_Ref1572372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17</w:t>
      </w:r>
      <w:r w:rsidR="00BF457D">
        <w:rPr>
          <w:noProof/>
        </w:rPr>
        <w:fldChar w:fldCharType="end"/>
      </w:r>
      <w:bookmarkEnd w:id="70"/>
      <w:r w:rsidRPr="00084655">
        <w:t>: Selecting '</w:t>
      </w:r>
      <w:proofErr w:type="spellStart"/>
      <w:r w:rsidRPr="00084655">
        <w:t>Blackfern</w:t>
      </w:r>
      <w:proofErr w:type="spellEnd"/>
      <w:r w:rsidRPr="00084655">
        <w:t>' in the Spectral Data Browser of the Metadata Editor</w:t>
      </w:r>
    </w:p>
    <w:p w:rsidR="002A0FFE" w:rsidRPr="00084655" w:rsidRDefault="002A0FFE" w:rsidP="00365381">
      <w:pPr>
        <w:pStyle w:val="Body"/>
      </w:pPr>
      <w:r w:rsidRPr="00084655">
        <w:t xml:space="preserve">By selecting multiple spectra (e.g. by selecting a folder or several single spectra) you automatically enter the so called ‘group update modus’. All data that you enter will apply to all the selected spectra. Note that some fields are not editable but greyed and inactive. These fields contain already individual spectrum </w:t>
      </w:r>
      <w:r w:rsidR="006F5275">
        <w:t>meta</w:t>
      </w:r>
      <w:r w:rsidRPr="00084655">
        <w:t xml:space="preserve">data and are therefore disabled. </w:t>
      </w:r>
    </w:p>
    <w:p w:rsidR="002A0FFE" w:rsidRPr="00084655" w:rsidRDefault="002A0FFE" w:rsidP="00365381">
      <w:pPr>
        <w:pStyle w:val="Body"/>
      </w:pPr>
      <w:r w:rsidRPr="00084655">
        <w:t xml:space="preserve">As all the spectra under the </w:t>
      </w:r>
      <w:proofErr w:type="spellStart"/>
      <w:r w:rsidRPr="00084655">
        <w:t>Blackfern</w:t>
      </w:r>
      <w:proofErr w:type="spellEnd"/>
      <w:r w:rsidRPr="00084655">
        <w:t xml:space="preserve"> hierarch</w:t>
      </w:r>
      <w:r w:rsidR="006F5275">
        <w:t>y are of the same plant species and</w:t>
      </w:r>
      <w:r w:rsidRPr="00084655">
        <w:t xml:space="preserve"> entering the plant names can be done for all spectra </w:t>
      </w:r>
      <w:r w:rsidR="006F5275">
        <w:t>with a</w:t>
      </w:r>
      <w:r w:rsidRPr="00084655">
        <w:t xml:space="preserve"> </w:t>
      </w:r>
      <w:r w:rsidR="006F5275">
        <w:t xml:space="preserve">single </w:t>
      </w:r>
      <w:r w:rsidRPr="00084655">
        <w:t xml:space="preserve">operation. </w:t>
      </w:r>
      <w:proofErr w:type="gramStart"/>
      <w:r w:rsidRPr="00084655">
        <w:t>To enter a new name, click ‘Add’ in the ‘Names’ section.</w:t>
      </w:r>
      <w:proofErr w:type="gramEnd"/>
      <w:r w:rsidRPr="00084655">
        <w:t xml:space="preserve"> First type the common name ‘</w:t>
      </w:r>
      <w:proofErr w:type="spellStart"/>
      <w:r w:rsidRPr="00084655">
        <w:t>Blackfern</w:t>
      </w:r>
      <w:proofErr w:type="spellEnd"/>
      <w:r w:rsidRPr="00084655">
        <w:t xml:space="preserve">’, then specify the type as ‘Common’ from the list (cf. </w:t>
      </w:r>
      <w:r w:rsidR="0016361D">
        <w:fldChar w:fldCharType="begin"/>
      </w:r>
      <w:r w:rsidR="0016361D">
        <w:instrText xml:space="preserve"> REF _Ref157237726 \h  \* MERGEFORMAT </w:instrText>
      </w:r>
      <w:r w:rsidR="0016361D">
        <w:fldChar w:fldCharType="separate"/>
      </w:r>
      <w:r w:rsidR="00074453" w:rsidRPr="00084655">
        <w:t xml:space="preserve">Figure </w:t>
      </w:r>
      <w:r w:rsidR="00074453">
        <w:rPr>
          <w:noProof/>
        </w:rPr>
        <w:t>18</w:t>
      </w:r>
      <w:r w:rsidR="0016361D">
        <w:fldChar w:fldCharType="end"/>
      </w:r>
      <w:r w:rsidRPr="00084655">
        <w:t>). In a similar manner enter the Latin name: ‘</w:t>
      </w:r>
      <w:proofErr w:type="spellStart"/>
      <w:r w:rsidRPr="00084655">
        <w:t>Cyathea</w:t>
      </w:r>
      <w:proofErr w:type="spellEnd"/>
      <w:r w:rsidRPr="00084655">
        <w:t xml:space="preserve"> </w:t>
      </w:r>
      <w:proofErr w:type="spellStart"/>
      <w:r w:rsidRPr="00084655">
        <w:t>medullaris</w:t>
      </w:r>
      <w:proofErr w:type="spellEnd"/>
      <w:r w:rsidRPr="00084655">
        <w:t>’.</w:t>
      </w:r>
    </w:p>
    <w:p w:rsidR="002A0FFE" w:rsidRPr="00084655" w:rsidRDefault="00410FC7" w:rsidP="00365381">
      <w:pPr>
        <w:pStyle w:val="Figure"/>
      </w:pPr>
      <w:r>
        <w:rPr>
          <w:lang w:val="en-AU" w:eastAsia="en-AU"/>
        </w:rPr>
        <w:lastRenderedPageBreak/>
        <w:drawing>
          <wp:inline distT="0" distB="0" distL="0" distR="0">
            <wp:extent cx="1869440" cy="1005840"/>
            <wp:effectExtent l="25400" t="0" r="1016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srcRect/>
                    <a:stretch>
                      <a:fillRect/>
                    </a:stretch>
                  </pic:blipFill>
                  <pic:spPr bwMode="auto">
                    <a:xfrm>
                      <a:off x="0" y="0"/>
                      <a:ext cx="1869440" cy="1005840"/>
                    </a:xfrm>
                    <a:prstGeom prst="rect">
                      <a:avLst/>
                    </a:prstGeom>
                    <a:noFill/>
                    <a:ln w="9525">
                      <a:noFill/>
                      <a:miter lim="800000"/>
                      <a:headEnd/>
                      <a:tailEnd/>
                    </a:ln>
                  </pic:spPr>
                </pic:pic>
              </a:graphicData>
            </a:graphic>
          </wp:inline>
        </w:drawing>
      </w:r>
      <w:r w:rsidR="002A0FFE" w:rsidRPr="00084655">
        <w:t xml:space="preserve"> </w:t>
      </w:r>
    </w:p>
    <w:p w:rsidR="002A0FFE" w:rsidRPr="00084655" w:rsidRDefault="002A0FFE" w:rsidP="00365381">
      <w:pPr>
        <w:pStyle w:val="Caption"/>
      </w:pPr>
      <w:bookmarkStart w:id="71" w:name="_Ref157237726"/>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18</w:t>
      </w:r>
      <w:r w:rsidR="00BF457D">
        <w:rPr>
          <w:noProof/>
        </w:rPr>
        <w:fldChar w:fldCharType="end"/>
      </w:r>
      <w:bookmarkEnd w:id="71"/>
      <w:r w:rsidRPr="00084655">
        <w:t>: Entering a common name</w:t>
      </w:r>
    </w:p>
    <w:p w:rsidR="002A0FFE" w:rsidRPr="00084655" w:rsidRDefault="002A0FFE" w:rsidP="00365381">
      <w:pPr>
        <w:pStyle w:val="Figure"/>
      </w:pPr>
      <w:r w:rsidRPr="00084655">
        <w:t xml:space="preserve">The names now appear as shown in </w:t>
      </w:r>
      <w:r w:rsidR="00BF457D">
        <w:fldChar w:fldCharType="begin"/>
      </w:r>
      <w:r w:rsidR="00625CA9">
        <w:instrText xml:space="preserve"> </w:instrText>
      </w:r>
      <w:r w:rsidR="00567E0A">
        <w:instrText>REF</w:instrText>
      </w:r>
      <w:r w:rsidR="00625CA9">
        <w:instrText xml:space="preserve"> _Ref157237895 \h </w:instrText>
      </w:r>
      <w:r w:rsidR="00BF457D">
        <w:fldChar w:fldCharType="separate"/>
      </w:r>
      <w:r w:rsidR="00074453" w:rsidRPr="00084655">
        <w:t xml:space="preserve">Figure </w:t>
      </w:r>
      <w:r w:rsidR="00074453">
        <w:t>19</w:t>
      </w:r>
      <w:r w:rsidR="00BF457D">
        <w:fldChar w:fldCharType="end"/>
      </w:r>
      <w:r w:rsidRPr="00084655">
        <w:t>. Note that the ‘Update’ button of the ‘Spectrum Data’ section has been activated. Perform now the update on the database</w:t>
      </w:r>
      <w:r w:rsidR="006F5275">
        <w:t xml:space="preserve"> by clicking the ‘Update’ button</w:t>
      </w:r>
      <w:r w:rsidRPr="00084655">
        <w:t>.</w:t>
      </w:r>
    </w:p>
    <w:p w:rsidR="002A0FFE" w:rsidRPr="00084655" w:rsidRDefault="00410FC7" w:rsidP="00365381">
      <w:pPr>
        <w:pStyle w:val="Figure"/>
      </w:pPr>
      <w:r>
        <w:rPr>
          <w:lang w:val="en-AU" w:eastAsia="en-AU"/>
        </w:rPr>
        <w:drawing>
          <wp:inline distT="0" distB="0" distL="0" distR="0">
            <wp:extent cx="2814320" cy="934720"/>
            <wp:effectExtent l="2540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2814320" cy="9347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2" w:name="_Ref15723789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19</w:t>
      </w:r>
      <w:r w:rsidR="00BF457D">
        <w:rPr>
          <w:noProof/>
        </w:rPr>
        <w:fldChar w:fldCharType="end"/>
      </w:r>
      <w:bookmarkEnd w:id="72"/>
      <w:r w:rsidRPr="00084655">
        <w:t>: Spectrum names</w:t>
      </w:r>
    </w:p>
    <w:p w:rsidR="002A0FFE" w:rsidRPr="00084655" w:rsidRDefault="002A0FFE" w:rsidP="00365381">
      <w:pPr>
        <w:pStyle w:val="Body"/>
      </w:pPr>
      <w:r w:rsidRPr="00084655">
        <w:t>All three species (</w:t>
      </w:r>
      <w:proofErr w:type="spellStart"/>
      <w:r w:rsidRPr="00084655">
        <w:t>Blackfern</w:t>
      </w:r>
      <w:proofErr w:type="spellEnd"/>
      <w:r w:rsidRPr="00084655">
        <w:t xml:space="preserve">, Cabbage Tree and Lemonwood) are typical for New Zealand forests. They all share a common </w:t>
      </w:r>
      <w:proofErr w:type="spellStart"/>
      <w:r w:rsidRPr="00084655">
        <w:t>landcover</w:t>
      </w:r>
      <w:proofErr w:type="spellEnd"/>
      <w:r w:rsidRPr="00084655">
        <w:t xml:space="preserve"> type. To set the </w:t>
      </w:r>
      <w:proofErr w:type="spellStart"/>
      <w:r w:rsidRPr="00084655">
        <w:t>landcover</w:t>
      </w:r>
      <w:proofErr w:type="spellEnd"/>
      <w:r w:rsidRPr="00084655">
        <w:t xml:space="preserve"> for all spectra, first select the top folder called ‘</w:t>
      </w:r>
      <w:proofErr w:type="spellStart"/>
      <w:r w:rsidRPr="00084655">
        <w:t>Vegetation_example</w:t>
      </w:r>
      <w:proofErr w:type="spellEnd"/>
      <w:r w:rsidRPr="00084655">
        <w:t>’.</w:t>
      </w:r>
    </w:p>
    <w:p w:rsidR="002A0FFE" w:rsidRPr="00084655" w:rsidRDefault="00410FC7" w:rsidP="00365381">
      <w:pPr>
        <w:pStyle w:val="Figure"/>
      </w:pPr>
      <w:r>
        <w:rPr>
          <w:lang w:val="en-AU" w:eastAsia="en-AU"/>
        </w:rPr>
        <w:drawing>
          <wp:inline distT="0" distB="0" distL="0" distR="0">
            <wp:extent cx="1828800" cy="1036320"/>
            <wp:effectExtent l="2540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srcRect/>
                    <a:stretch>
                      <a:fillRect/>
                    </a:stretch>
                  </pic:blipFill>
                  <pic:spPr bwMode="auto">
                    <a:xfrm>
                      <a:off x="0" y="0"/>
                      <a:ext cx="1828800" cy="103632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20</w:t>
      </w:r>
      <w:r w:rsidR="00BF457D">
        <w:rPr>
          <w:noProof/>
        </w:rPr>
        <w:fldChar w:fldCharType="end"/>
      </w:r>
      <w:r w:rsidRPr="00084655">
        <w:t>: Selecting the top folder '</w:t>
      </w:r>
      <w:proofErr w:type="spellStart"/>
      <w:r w:rsidRPr="00084655">
        <w:t>Vegetation_example</w:t>
      </w:r>
      <w:proofErr w:type="spellEnd"/>
      <w:r w:rsidRPr="00084655">
        <w:t>'</w:t>
      </w:r>
    </w:p>
    <w:p w:rsidR="002A0FFE" w:rsidRPr="00084655" w:rsidRDefault="002A0FFE" w:rsidP="00365381">
      <w:pPr>
        <w:pStyle w:val="Body"/>
      </w:pPr>
      <w:r w:rsidRPr="00084655">
        <w:t xml:space="preserve">Now select the </w:t>
      </w:r>
      <w:proofErr w:type="spellStart"/>
      <w:r w:rsidRPr="00084655">
        <w:t>landcover</w:t>
      </w:r>
      <w:proofErr w:type="spellEnd"/>
      <w:r w:rsidRPr="00084655">
        <w:t xml:space="preserve"> type ‘Deciduous Forest’ in the CORINE </w:t>
      </w:r>
      <w:proofErr w:type="spellStart"/>
      <w:r w:rsidRPr="00084655">
        <w:t>landcover</w:t>
      </w:r>
      <w:proofErr w:type="spellEnd"/>
      <w:r w:rsidRPr="00084655">
        <w:t xml:space="preserve"> tree (cf. </w:t>
      </w:r>
      <w:r w:rsidR="0016361D">
        <w:fldChar w:fldCharType="begin"/>
      </w:r>
      <w:r w:rsidR="0016361D">
        <w:instrText xml:space="preserve"> REF _Ref157238434 \h  \* MERGEFORMAT </w:instrText>
      </w:r>
      <w:r w:rsidR="0016361D">
        <w:fldChar w:fldCharType="separate"/>
      </w:r>
      <w:r w:rsidR="00074453" w:rsidRPr="00084655">
        <w:t xml:space="preserve">Figure </w:t>
      </w:r>
      <w:r w:rsidR="00074453">
        <w:rPr>
          <w:noProof/>
        </w:rPr>
        <w:t>21</w:t>
      </w:r>
      <w:r w:rsidR="0016361D">
        <w:fldChar w:fldCharType="end"/>
      </w:r>
      <w:r w:rsidRPr="00084655">
        <w:t xml:space="preserve">). Press ‘Update’ to apply the selected </w:t>
      </w:r>
      <w:proofErr w:type="spellStart"/>
      <w:r w:rsidRPr="00084655">
        <w:t>landcover</w:t>
      </w:r>
      <w:proofErr w:type="spellEnd"/>
      <w:r w:rsidRPr="00084655">
        <w:t xml:space="preserve"> type to all spectra of this campaign.</w:t>
      </w:r>
    </w:p>
    <w:p w:rsidR="002A0FFE" w:rsidRPr="00084655" w:rsidRDefault="002A0FFE" w:rsidP="00365381">
      <w:pPr>
        <w:pStyle w:val="Body"/>
      </w:pPr>
      <w:r w:rsidRPr="00084655">
        <w:t xml:space="preserve">You can now check the fact that indeed all spectra have this </w:t>
      </w:r>
      <w:proofErr w:type="spellStart"/>
      <w:r w:rsidRPr="00084655">
        <w:t>landcover</w:t>
      </w:r>
      <w:proofErr w:type="spellEnd"/>
      <w:r w:rsidRPr="00084655">
        <w:t xml:space="preserve"> type set by selecting single spectra in the Spectral Data Browser.</w:t>
      </w:r>
    </w:p>
    <w:p w:rsidR="002A0FFE" w:rsidRPr="00084655" w:rsidRDefault="00410FC7" w:rsidP="00365381">
      <w:pPr>
        <w:pStyle w:val="Figure"/>
      </w:pPr>
      <w:r>
        <w:rPr>
          <w:lang w:val="en-AU" w:eastAsia="en-AU"/>
        </w:rPr>
        <w:drawing>
          <wp:inline distT="0" distB="0" distL="0" distR="0">
            <wp:extent cx="4937760" cy="1727200"/>
            <wp:effectExtent l="2540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a:srcRect/>
                    <a:stretch>
                      <a:fillRect/>
                    </a:stretch>
                  </pic:blipFill>
                  <pic:spPr bwMode="auto">
                    <a:xfrm>
                      <a:off x="0" y="0"/>
                      <a:ext cx="4937760" cy="1727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3" w:name="_Ref15723843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21</w:t>
      </w:r>
      <w:r w:rsidR="00BF457D">
        <w:rPr>
          <w:noProof/>
        </w:rPr>
        <w:fldChar w:fldCharType="end"/>
      </w:r>
      <w:bookmarkEnd w:id="73"/>
      <w:r w:rsidRPr="00084655">
        <w:t xml:space="preserve">: Specification of the </w:t>
      </w:r>
      <w:proofErr w:type="spellStart"/>
      <w:r w:rsidRPr="00084655">
        <w:t>landcover</w:t>
      </w:r>
      <w:proofErr w:type="spellEnd"/>
    </w:p>
    <w:p w:rsidR="002A0FFE" w:rsidRPr="00084655" w:rsidRDefault="002A0FFE" w:rsidP="00365381">
      <w:pPr>
        <w:pStyle w:val="Body"/>
      </w:pPr>
      <w:r w:rsidRPr="00084655">
        <w:t xml:space="preserve">Pictures taken at the sampling sites can be entered into the spectral database. Pictures for </w:t>
      </w:r>
      <w:proofErr w:type="spellStart"/>
      <w:r w:rsidRPr="00084655">
        <w:t>Blackfern</w:t>
      </w:r>
      <w:proofErr w:type="spellEnd"/>
      <w:r w:rsidRPr="00084655">
        <w:t xml:space="preserve"> and Lemonwood are provided in the vegetation_example.zip file. You will </w:t>
      </w:r>
      <w:r w:rsidRPr="00084655">
        <w:lastRenderedPageBreak/>
        <w:t xml:space="preserve">find the pictures alongside with the </w:t>
      </w:r>
      <w:proofErr w:type="spellStart"/>
      <w:r w:rsidRPr="00084655">
        <w:t>Vegetation_example</w:t>
      </w:r>
      <w:proofErr w:type="spellEnd"/>
      <w:r w:rsidRPr="00084655">
        <w:t xml:space="preserve"> folder in the directory where you un-zipping the data. </w:t>
      </w:r>
    </w:p>
    <w:p w:rsidR="002A0FFE" w:rsidRPr="00084655" w:rsidRDefault="00410FC7" w:rsidP="00365381">
      <w:pPr>
        <w:pStyle w:val="Figure"/>
      </w:pPr>
      <w:r>
        <w:rPr>
          <w:lang w:val="en-AU" w:eastAsia="en-AU"/>
        </w:rPr>
        <w:drawing>
          <wp:inline distT="0" distB="0" distL="0" distR="0">
            <wp:extent cx="5577840" cy="1016000"/>
            <wp:effectExtent l="25400" t="0" r="1016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577840" cy="10160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22</w:t>
      </w:r>
      <w:r w:rsidR="00BF457D">
        <w:rPr>
          <w:noProof/>
        </w:rPr>
        <w:fldChar w:fldCharType="end"/>
      </w:r>
      <w:r w:rsidRPr="00084655">
        <w:t>: Location of the species pictures</w:t>
      </w:r>
    </w:p>
    <w:p w:rsidR="002A0FFE" w:rsidRPr="00084655" w:rsidRDefault="002A0FFE" w:rsidP="00365381">
      <w:pPr>
        <w:pStyle w:val="Body"/>
      </w:pPr>
      <w:r w:rsidRPr="00084655">
        <w:t xml:space="preserve">To apply the </w:t>
      </w:r>
      <w:proofErr w:type="spellStart"/>
      <w:r w:rsidRPr="00084655">
        <w:t>Blackfern</w:t>
      </w:r>
      <w:proofErr w:type="spellEnd"/>
      <w:r w:rsidRPr="00084655">
        <w:t xml:space="preserve"> picture to all </w:t>
      </w:r>
      <w:proofErr w:type="spellStart"/>
      <w:r w:rsidRPr="00084655">
        <w:t>Blackfern</w:t>
      </w:r>
      <w:proofErr w:type="spellEnd"/>
      <w:r w:rsidRPr="00084655">
        <w:t xml:space="preserve"> spectra select the </w:t>
      </w:r>
      <w:proofErr w:type="spellStart"/>
      <w:r w:rsidRPr="00084655">
        <w:t>Blackfern</w:t>
      </w:r>
      <w:proofErr w:type="spellEnd"/>
      <w:r w:rsidRPr="00084655">
        <w:t xml:space="preserve"> hierarchy in the Spectral Data Browser. Click ‘Add’ in the Pictures section, browse to the Tutorial folder and select blackfern.jpg. To enter a caption, simply type it into the editable field below the picture (cf. </w:t>
      </w:r>
      <w:r w:rsidR="00BF457D">
        <w:fldChar w:fldCharType="begin"/>
      </w:r>
      <w:r w:rsidR="00625CA9">
        <w:instrText xml:space="preserve"> </w:instrText>
      </w:r>
      <w:r w:rsidR="00567E0A">
        <w:instrText>REF</w:instrText>
      </w:r>
      <w:r w:rsidR="00625CA9">
        <w:instrText xml:space="preserve"> _Ref157239224 \h </w:instrText>
      </w:r>
      <w:r w:rsidR="00BF457D">
        <w:fldChar w:fldCharType="separate"/>
      </w:r>
      <w:r w:rsidR="00074453" w:rsidRPr="00084655">
        <w:t xml:space="preserve">Figure </w:t>
      </w:r>
      <w:r w:rsidR="00074453">
        <w:rPr>
          <w:noProof/>
        </w:rPr>
        <w:t>23</w:t>
      </w:r>
      <w:r w:rsidR="00BF457D">
        <w:fldChar w:fldCharType="end"/>
      </w:r>
      <w:r w:rsidRPr="00084655">
        <w:t>). Then update the database.</w:t>
      </w:r>
    </w:p>
    <w:p w:rsidR="002A0FFE" w:rsidRPr="00084655" w:rsidRDefault="00410FC7" w:rsidP="00365381">
      <w:pPr>
        <w:pStyle w:val="Figure"/>
      </w:pPr>
      <w:r>
        <w:rPr>
          <w:lang w:val="en-AU" w:eastAsia="en-AU"/>
        </w:rPr>
        <w:drawing>
          <wp:inline distT="0" distB="0" distL="0" distR="0">
            <wp:extent cx="3596640" cy="1991360"/>
            <wp:effectExtent l="25400" t="0" r="1016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srcRect/>
                    <a:stretch>
                      <a:fillRect/>
                    </a:stretch>
                  </pic:blipFill>
                  <pic:spPr bwMode="auto">
                    <a:xfrm>
                      <a:off x="0" y="0"/>
                      <a:ext cx="3596640" cy="19913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4" w:name="_Ref15723922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23</w:t>
      </w:r>
      <w:r w:rsidR="00BF457D">
        <w:rPr>
          <w:noProof/>
        </w:rPr>
        <w:fldChar w:fldCharType="end"/>
      </w:r>
      <w:bookmarkEnd w:id="74"/>
      <w:r w:rsidRPr="00084655">
        <w:t>: Example of a picture with a caption</w:t>
      </w:r>
    </w:p>
    <w:p w:rsidR="002A0FFE" w:rsidRPr="00084655" w:rsidRDefault="002A0FFE" w:rsidP="00365381">
      <w:pPr>
        <w:pStyle w:val="Body"/>
      </w:pPr>
      <w:r w:rsidRPr="00084655">
        <w:t>In a similar manner insert the supplied lemonwood.jpg picture for all Lemonwood spectra.</w:t>
      </w:r>
    </w:p>
    <w:p w:rsidR="002A0FFE" w:rsidRPr="00084655" w:rsidRDefault="002A0FFE" w:rsidP="00365381">
      <w:pPr>
        <w:pStyle w:val="Body"/>
      </w:pPr>
      <w:r w:rsidRPr="00084655">
        <w:t>Note that performing group updates not only speeds up the input process but also minimizes the amount of data stored in the database. All spectra in the selected group are referencing a single entry in the database, thus avoiding data redundancy.</w:t>
      </w:r>
    </w:p>
    <w:p w:rsidR="002A0FFE" w:rsidRPr="00084655" w:rsidRDefault="002A0FFE" w:rsidP="00365381">
      <w:pPr>
        <w:pStyle w:val="Body"/>
      </w:pPr>
      <w:r w:rsidRPr="00084655">
        <w:t>A general problem of s</w:t>
      </w:r>
      <w:r w:rsidR="004E6ED6">
        <w:t xml:space="preserve">pectral data collections is the quality and </w:t>
      </w:r>
      <w:proofErr w:type="spellStart"/>
      <w:r w:rsidRPr="00084655">
        <w:t>trustability</w:t>
      </w:r>
      <w:proofErr w:type="spellEnd"/>
      <w:r w:rsidRPr="00084655">
        <w:t xml:space="preserve"> of the data. This is espe</w:t>
      </w:r>
      <w:r w:rsidR="004E6ED6">
        <w:t>cially true if the data were</w:t>
      </w:r>
      <w:r w:rsidRPr="00084655">
        <w:t xml:space="preserve"> collected by third parties and the sampling conditions are unknown. One way to improve the usability</w:t>
      </w:r>
      <w:r w:rsidR="004E6ED6">
        <w:t xml:space="preserve"> and </w:t>
      </w:r>
      <w:proofErr w:type="spellStart"/>
      <w:r w:rsidR="004E6ED6">
        <w:t>shareability</w:t>
      </w:r>
      <w:proofErr w:type="spellEnd"/>
      <w:r w:rsidRPr="00084655">
        <w:t xml:space="preserve"> of spectral data is to include more metadata. SPECCHIO addresses this by the means of metadata quality levels.</w:t>
      </w:r>
    </w:p>
    <w:p w:rsidR="002A0FFE" w:rsidRPr="00084655" w:rsidRDefault="002A0FFE" w:rsidP="00365381">
      <w:pPr>
        <w:pStyle w:val="Body"/>
      </w:pPr>
      <w:r w:rsidRPr="00084655">
        <w:t xml:space="preserve">In the Metadata Editor activate the checkboxes ‘Highlight mandatory fields’ and ‘Show quality compliance in tree’. Select the bfern.001 spectrum in the Spectral Data Browser and set the required quality level of this spectrum to B (cf. </w:t>
      </w:r>
      <w:r w:rsidR="0016361D">
        <w:fldChar w:fldCharType="begin"/>
      </w:r>
      <w:r w:rsidR="0016361D">
        <w:instrText xml:space="preserve"> REF _Ref157306867 \h  \* MERGEFORMAT </w:instrText>
      </w:r>
      <w:r w:rsidR="0016361D">
        <w:fldChar w:fldCharType="separate"/>
      </w:r>
      <w:r w:rsidR="00074453" w:rsidRPr="00084655">
        <w:t xml:space="preserve">Figure </w:t>
      </w:r>
      <w:r w:rsidR="00074453">
        <w:rPr>
          <w:noProof/>
        </w:rPr>
        <w:t>24</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4693920" cy="345440"/>
            <wp:effectExtent l="2540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a:srcRect/>
                    <a:stretch>
                      <a:fillRect/>
                    </a:stretch>
                  </pic:blipFill>
                  <pic:spPr bwMode="auto">
                    <a:xfrm>
                      <a:off x="0" y="0"/>
                      <a:ext cx="4693920" cy="345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5" w:name="_Ref157306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24</w:t>
      </w:r>
      <w:r w:rsidR="00BF457D">
        <w:rPr>
          <w:noProof/>
        </w:rPr>
        <w:fldChar w:fldCharType="end"/>
      </w:r>
      <w:bookmarkEnd w:id="75"/>
      <w:r w:rsidRPr="00084655">
        <w:t>: Required quality level set to B</w:t>
      </w:r>
    </w:p>
    <w:p w:rsidR="002A0FFE" w:rsidRPr="00084655" w:rsidRDefault="002A0FFE" w:rsidP="00365381">
      <w:pPr>
        <w:pStyle w:val="Body"/>
      </w:pPr>
      <w:r w:rsidRPr="00084655">
        <w:t>All required field should now be highlighted. Update the spectrum on the database. If the quality compliance is not shown in the tree, have it displayed properly by selecting your campaign explicitly again in the ‘Campaign Selection’ of the Metadata Editor</w:t>
      </w:r>
      <w:r w:rsidR="004E6ED6">
        <w:t xml:space="preserve">. All </w:t>
      </w:r>
      <w:r w:rsidR="004E6ED6">
        <w:lastRenderedPageBreak/>
        <w:t>non-</w:t>
      </w:r>
      <w:r w:rsidRPr="00084655">
        <w:t xml:space="preserve">complying spectra plus the containing hierarchies are marked with an asterisk (cf. </w:t>
      </w:r>
      <w:r w:rsidR="00BF457D">
        <w:fldChar w:fldCharType="begin"/>
      </w:r>
      <w:r w:rsidR="00625CA9">
        <w:instrText xml:space="preserve"> </w:instrText>
      </w:r>
      <w:r w:rsidR="00567E0A">
        <w:instrText>REF</w:instrText>
      </w:r>
      <w:r w:rsidR="00625CA9">
        <w:instrText xml:space="preserve"> _Ref157307300 \h </w:instrText>
      </w:r>
      <w:r w:rsidR="00BF457D">
        <w:fldChar w:fldCharType="separate"/>
      </w:r>
      <w:r w:rsidR="00074453" w:rsidRPr="00084655">
        <w:t xml:space="preserve">Figure </w:t>
      </w:r>
      <w:r w:rsidR="00074453">
        <w:rPr>
          <w:noProof/>
        </w:rPr>
        <w:t>25</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1767840" cy="1005840"/>
            <wp:effectExtent l="25400" t="0" r="1016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srcRect/>
                    <a:stretch>
                      <a:fillRect/>
                    </a:stretch>
                  </pic:blipFill>
                  <pic:spPr bwMode="auto">
                    <a:xfrm>
                      <a:off x="0" y="0"/>
                      <a:ext cx="1767840" cy="100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6" w:name="_Ref157307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25</w:t>
      </w:r>
      <w:r w:rsidR="00BF457D">
        <w:rPr>
          <w:noProof/>
        </w:rPr>
        <w:fldChar w:fldCharType="end"/>
      </w:r>
      <w:bookmarkEnd w:id="76"/>
      <w:r w:rsidRPr="00084655">
        <w:t>: Non quality compliance</w:t>
      </w:r>
      <w:r w:rsidRPr="00084655">
        <w:rPr>
          <w:noProof/>
        </w:rPr>
        <w:t xml:space="preserve"> indicated by asterisks</w:t>
      </w:r>
    </w:p>
    <w:p w:rsidR="002A0FFE" w:rsidRPr="00084655" w:rsidRDefault="002A0FFE" w:rsidP="00365381">
      <w:pPr>
        <w:pStyle w:val="Figure"/>
      </w:pPr>
      <w:r w:rsidRPr="00084655">
        <w:t>Fill in the missing metadata for the bfern.001 spectrum:</w:t>
      </w:r>
    </w:p>
    <w:p w:rsidR="002A0FFE" w:rsidRPr="00084655" w:rsidRDefault="002A0FFE" w:rsidP="00365381">
      <w:pPr>
        <w:pStyle w:val="Bullet"/>
      </w:pPr>
      <w:r w:rsidRPr="00084655">
        <w:t xml:space="preserve">Cloud cover: 1 </w:t>
      </w:r>
      <w:proofErr w:type="spellStart"/>
      <w:r w:rsidRPr="00084655">
        <w:t>okta</w:t>
      </w:r>
      <w:proofErr w:type="spellEnd"/>
      <w:r w:rsidRPr="00084655">
        <w:t xml:space="preserve"> or less, but not zero</w:t>
      </w:r>
    </w:p>
    <w:p w:rsidR="002A0FFE" w:rsidRPr="00084655" w:rsidRDefault="00E13241" w:rsidP="00365381">
      <w:pPr>
        <w:pStyle w:val="Bullet"/>
      </w:pPr>
      <w:r>
        <w:t>Beam geometry:</w:t>
      </w:r>
      <w:r w:rsidRPr="00084655">
        <w:t xml:space="preserve"> </w:t>
      </w:r>
      <w:r w:rsidR="000B0A45">
        <w:t>Hemispherical-conical (CASE 8)</w:t>
      </w:r>
    </w:p>
    <w:p w:rsidR="002A0FFE" w:rsidRPr="00084655" w:rsidRDefault="002A0FFE" w:rsidP="00365381">
      <w:pPr>
        <w:pStyle w:val="Bullet"/>
      </w:pPr>
      <w:r w:rsidRPr="00084655">
        <w:t>Sampling Environment: Field</w:t>
      </w:r>
    </w:p>
    <w:p w:rsidR="002A0FFE" w:rsidRPr="00084655" w:rsidRDefault="002A0FFE" w:rsidP="00365381">
      <w:pPr>
        <w:pStyle w:val="Bullet"/>
      </w:pPr>
      <w:r w:rsidRPr="00084655">
        <w:t>Target Homogeneity: homogenous</w:t>
      </w:r>
    </w:p>
    <w:p w:rsidR="002A0FFE" w:rsidRPr="00084655" w:rsidRDefault="002A0FFE" w:rsidP="00365381">
      <w:pPr>
        <w:pStyle w:val="Bullet"/>
      </w:pPr>
      <w:r w:rsidRPr="00084655">
        <w:t>Sensor zenith: 0</w:t>
      </w:r>
    </w:p>
    <w:p w:rsidR="002A0FFE" w:rsidRPr="00084655" w:rsidRDefault="002A0FFE" w:rsidP="00365381">
      <w:pPr>
        <w:pStyle w:val="Bullet"/>
      </w:pPr>
      <w:r w:rsidRPr="00084655">
        <w:t>Sensor azimuth: 180 (this is equivalent to the principal plane opposite the sun)</w:t>
      </w:r>
    </w:p>
    <w:p w:rsidR="002A0FFE" w:rsidRPr="00084655" w:rsidRDefault="002A0FFE" w:rsidP="00365381">
      <w:pPr>
        <w:pStyle w:val="Bullet"/>
      </w:pPr>
      <w:r w:rsidRPr="00084655">
        <w:t>Sensor distance: 1</w:t>
      </w:r>
    </w:p>
    <w:p w:rsidR="002A0FFE" w:rsidRPr="00084655" w:rsidRDefault="002A0FFE" w:rsidP="00365381">
      <w:pPr>
        <w:pStyle w:val="Bullet"/>
      </w:pPr>
      <w:r w:rsidRPr="00084655">
        <w:t>Illumination zenith: 40</w:t>
      </w:r>
    </w:p>
    <w:p w:rsidR="002A0FFE" w:rsidRPr="00084655" w:rsidRDefault="002A0FFE" w:rsidP="00365381">
      <w:pPr>
        <w:pStyle w:val="Bullet"/>
      </w:pPr>
      <w:r w:rsidRPr="00084655">
        <w:t>Illumination azimuth: 0 (In the Southern hemisphere the sun stands in the North at midday)</w:t>
      </w:r>
    </w:p>
    <w:p w:rsidR="002A0FFE" w:rsidRPr="00084655" w:rsidRDefault="002A0FFE" w:rsidP="00365381">
      <w:pPr>
        <w:pStyle w:val="Bullet"/>
      </w:pPr>
      <w:r w:rsidRPr="00084655">
        <w:t xml:space="preserve">Target type: Add a new target type by clicking the ‘Add’ button, then specify the target type as ‘Tree’ and set it’s abundance = 100 </w:t>
      </w:r>
      <w:r w:rsidRPr="00084655">
        <w:br/>
      </w:r>
      <w:r w:rsidRPr="00084655">
        <w:br/>
      </w:r>
      <w:r w:rsidR="00410FC7">
        <w:rPr>
          <w:noProof/>
          <w:lang w:val="en-AU" w:eastAsia="en-AU"/>
        </w:rPr>
        <w:drawing>
          <wp:inline distT="0" distB="0" distL="0" distR="0">
            <wp:extent cx="1950720" cy="1158240"/>
            <wp:effectExtent l="2540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srcRect/>
                    <a:stretch>
                      <a:fillRect/>
                    </a:stretch>
                  </pic:blipFill>
                  <pic:spPr bwMode="auto">
                    <a:xfrm>
                      <a:off x="0" y="0"/>
                      <a:ext cx="1950720" cy="1158240"/>
                    </a:xfrm>
                    <a:prstGeom prst="rect">
                      <a:avLst/>
                    </a:prstGeom>
                    <a:noFill/>
                    <a:ln w="9525">
                      <a:noFill/>
                      <a:miter lim="800000"/>
                      <a:headEnd/>
                      <a:tailEnd/>
                    </a:ln>
                  </pic:spPr>
                </pic:pic>
              </a:graphicData>
            </a:graphic>
          </wp:inline>
        </w:drawing>
      </w:r>
    </w:p>
    <w:p w:rsidR="002A0FFE" w:rsidRPr="00084655" w:rsidRDefault="002A0FFE" w:rsidP="00365381">
      <w:pPr>
        <w:pStyle w:val="Body"/>
      </w:pPr>
      <w:r w:rsidRPr="00084655">
        <w:t>After updating the spectrum in the database, the non-compliance indicators in the spectral data browser should be removed.</w:t>
      </w:r>
    </w:p>
    <w:p w:rsidR="002A0FFE" w:rsidRPr="00084655" w:rsidRDefault="002A0FFE" w:rsidP="00365381">
      <w:pPr>
        <w:pStyle w:val="Heading1"/>
      </w:pPr>
      <w:bookmarkStart w:id="77" w:name="_Toc355280432"/>
      <w:bookmarkStart w:id="78" w:name="_Toc359315575"/>
      <w:r w:rsidRPr="00084655">
        <w:lastRenderedPageBreak/>
        <w:t>Part 2: GER Files</w:t>
      </w:r>
      <w:bookmarkEnd w:id="77"/>
      <w:bookmarkEnd w:id="78"/>
    </w:p>
    <w:p w:rsidR="002A0FFE" w:rsidRPr="00084655" w:rsidRDefault="002A0FFE" w:rsidP="00365381">
      <w:pPr>
        <w:pStyle w:val="Body"/>
      </w:pPr>
      <w:r w:rsidRPr="00084655">
        <w:t xml:space="preserve">Data set: </w:t>
      </w:r>
      <w:proofErr w:type="spellStart"/>
      <w:r w:rsidRPr="00084655">
        <w:t>GER_example</w:t>
      </w:r>
      <w:proofErr w:type="spellEnd"/>
    </w:p>
    <w:p w:rsidR="002A0FFE" w:rsidRPr="00084655" w:rsidRDefault="002A0FFE" w:rsidP="00365381">
      <w:pPr>
        <w:pStyle w:val="Body"/>
      </w:pPr>
      <w:r w:rsidRPr="00084655">
        <w:t xml:space="preserve">The GER files are contained in the </w:t>
      </w:r>
      <w:proofErr w:type="spellStart"/>
      <w:r w:rsidRPr="00084655">
        <w:t>GER_example</w:t>
      </w:r>
      <w:proofErr w:type="spellEnd"/>
      <w:r w:rsidRPr="00084655">
        <w:t xml:space="preserve"> folder. Explore the folder. You will notice that there are 10 files as created by the GER instrument. Create a new campaign to hold GER files (cf. </w:t>
      </w:r>
      <w:r w:rsidR="0016361D">
        <w:fldChar w:fldCharType="begin"/>
      </w:r>
      <w:r w:rsidR="0016361D">
        <w:instrText xml:space="preserve"> REF _Ref180490722 \h  \* MERGEFORMAT </w:instrText>
      </w:r>
      <w:r w:rsidR="0016361D">
        <w:fldChar w:fldCharType="separate"/>
      </w:r>
      <w:r w:rsidR="00074453" w:rsidRPr="00084655">
        <w:t xml:space="preserve">Figure </w:t>
      </w:r>
      <w:r w:rsidR="00074453">
        <w:rPr>
          <w:noProof/>
        </w:rPr>
        <w:t>26</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3048000" cy="1066800"/>
            <wp:effectExtent l="2540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a:srcRect/>
                    <a:stretch>
                      <a:fillRect/>
                    </a:stretch>
                  </pic:blipFill>
                  <pic:spPr bwMode="auto">
                    <a:xfrm>
                      <a:off x="0" y="0"/>
                      <a:ext cx="3048000" cy="1066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9" w:name="_Ref18049072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26</w:t>
      </w:r>
      <w:r w:rsidR="00BF457D">
        <w:rPr>
          <w:noProof/>
        </w:rPr>
        <w:fldChar w:fldCharType="end"/>
      </w:r>
      <w:bookmarkEnd w:id="79"/>
      <w:r w:rsidRPr="00084655">
        <w:t>: Creation of a GER example campaign</w:t>
      </w:r>
    </w:p>
    <w:p w:rsidR="002A0FFE" w:rsidRPr="00084655" w:rsidRDefault="002A0FFE" w:rsidP="00365381">
      <w:pPr>
        <w:pStyle w:val="Body"/>
      </w:pPr>
      <w:r w:rsidRPr="00084655">
        <w:t xml:space="preserve">After creating the campaign load the spectral data into the database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_Ref180491005 \h </w:instrText>
      </w:r>
      <w:r w:rsidR="00BF457D">
        <w:fldChar w:fldCharType="separate"/>
      </w:r>
      <w:r w:rsidR="00074453" w:rsidRPr="00084655">
        <w:t xml:space="preserve">Figure </w:t>
      </w:r>
      <w:r w:rsidR="00074453">
        <w:rPr>
          <w:noProof/>
        </w:rPr>
        <w:t>27</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3159760" cy="1219200"/>
            <wp:effectExtent l="2540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srcRect/>
                    <a:stretch>
                      <a:fillRect/>
                    </a:stretch>
                  </pic:blipFill>
                  <pic:spPr bwMode="auto">
                    <a:xfrm>
                      <a:off x="0" y="0"/>
                      <a:ext cx="3159760" cy="1219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0" w:name="_Ref18049100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27</w:t>
      </w:r>
      <w:r w:rsidR="00BF457D">
        <w:rPr>
          <w:noProof/>
        </w:rPr>
        <w:fldChar w:fldCharType="end"/>
      </w:r>
      <w:bookmarkEnd w:id="80"/>
      <w:r w:rsidRPr="00084655">
        <w:t>: Loading spectral data into the GER campaign</w:t>
      </w:r>
    </w:p>
    <w:p w:rsidR="002A0FFE" w:rsidRPr="00084655" w:rsidRDefault="007A6986" w:rsidP="00365381">
      <w:pPr>
        <w:pStyle w:val="Body"/>
      </w:pPr>
      <w:r>
        <w:t>O</w:t>
      </w:r>
      <w:r w:rsidR="002A0FFE" w:rsidRPr="00084655">
        <w:t xml:space="preserve">pen the Query Builder. Open the tree of the GER campaign and study the contents. The files have been automatically split into target and reference spectra (cf. </w:t>
      </w:r>
      <w:r w:rsidR="00BF457D">
        <w:fldChar w:fldCharType="begin"/>
      </w:r>
      <w:r w:rsidR="00625CA9">
        <w:instrText xml:space="preserve"> </w:instrText>
      </w:r>
      <w:r w:rsidR="00567E0A">
        <w:instrText>REF</w:instrText>
      </w:r>
      <w:r w:rsidR="00625CA9">
        <w:instrText xml:space="preserve"> _Ref157308768 \h </w:instrText>
      </w:r>
      <w:r w:rsidR="00BF457D">
        <w:fldChar w:fldCharType="separate"/>
      </w:r>
      <w:r w:rsidR="00074453" w:rsidRPr="00084655">
        <w:t xml:space="preserve">Figure </w:t>
      </w:r>
      <w:r w:rsidR="00074453">
        <w:rPr>
          <w:noProof/>
        </w:rPr>
        <w:t>28</w:t>
      </w:r>
      <w:r w:rsidR="00BF457D">
        <w:fldChar w:fldCharType="end"/>
      </w:r>
      <w:r w:rsidR="002A0FFE" w:rsidRPr="00084655">
        <w:t xml:space="preserve">). Remember that GER instruments write the sampled radiances of target and white reference into the same file. The names of the corresponding targets and references are identical, e.g. target GR083005.080 is </w:t>
      </w:r>
      <w:r w:rsidR="009070A4">
        <w:t>associated</w:t>
      </w:r>
      <w:r w:rsidR="002A0FFE" w:rsidRPr="00084655">
        <w:t xml:space="preserve"> with reference GR083005.080.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9"/>
        <w:gridCol w:w="6672"/>
      </w:tblGrid>
      <w:tr w:rsidR="002A0FFE" w:rsidRPr="00084655" w:rsidTr="00207647">
        <w:tc>
          <w:tcPr>
            <w:tcW w:w="2899" w:type="dxa"/>
          </w:tcPr>
          <w:p w:rsidR="002A0FFE" w:rsidRPr="00084655" w:rsidRDefault="00410FC7" w:rsidP="00365381">
            <w:r>
              <w:rPr>
                <w:noProof/>
                <w:lang w:val="en-AU" w:eastAsia="en-AU"/>
              </w:rPr>
              <w:lastRenderedPageBreak/>
              <w:drawing>
                <wp:inline distT="0" distB="0" distL="0" distR="0">
                  <wp:extent cx="1473200" cy="3129280"/>
                  <wp:effectExtent l="2540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srcRect/>
                          <a:stretch>
                            <a:fillRect/>
                          </a:stretch>
                        </pic:blipFill>
                        <pic:spPr bwMode="auto">
                          <a:xfrm>
                            <a:off x="0" y="0"/>
                            <a:ext cx="1473200" cy="3129280"/>
                          </a:xfrm>
                          <a:prstGeom prst="rect">
                            <a:avLst/>
                          </a:prstGeom>
                          <a:noFill/>
                          <a:ln w="9525">
                            <a:noFill/>
                            <a:miter lim="800000"/>
                            <a:headEnd/>
                            <a:tailEnd/>
                          </a:ln>
                        </pic:spPr>
                      </pic:pic>
                    </a:graphicData>
                  </a:graphic>
                </wp:inline>
              </w:drawing>
            </w:r>
          </w:p>
        </w:tc>
        <w:tc>
          <w:tcPr>
            <w:tcW w:w="6672" w:type="dxa"/>
          </w:tcPr>
          <w:p w:rsidR="002A0FFE" w:rsidRPr="00084655" w:rsidRDefault="00410FC7" w:rsidP="00365381">
            <w:r>
              <w:rPr>
                <w:noProof/>
                <w:lang w:val="en-AU" w:eastAsia="en-AU"/>
              </w:rPr>
              <w:drawing>
                <wp:inline distT="0" distB="0" distL="0" distR="0">
                  <wp:extent cx="4074160" cy="2377440"/>
                  <wp:effectExtent l="2540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srcRect/>
                          <a:stretch>
                            <a:fillRect/>
                          </a:stretch>
                        </pic:blipFill>
                        <pic:spPr bwMode="auto">
                          <a:xfrm>
                            <a:off x="0" y="0"/>
                            <a:ext cx="4074160" cy="2377440"/>
                          </a:xfrm>
                          <a:prstGeom prst="rect">
                            <a:avLst/>
                          </a:prstGeom>
                          <a:noFill/>
                          <a:ln w="9525">
                            <a:noFill/>
                            <a:miter lim="800000"/>
                            <a:headEnd/>
                            <a:tailEnd/>
                          </a:ln>
                        </pic:spPr>
                      </pic:pic>
                    </a:graphicData>
                  </a:graphic>
                </wp:inline>
              </w:drawing>
            </w:r>
          </w:p>
        </w:tc>
      </w:tr>
    </w:tbl>
    <w:p w:rsidR="002A0FFE" w:rsidRPr="00084655" w:rsidRDefault="002A0FFE" w:rsidP="00365381">
      <w:pPr>
        <w:pStyle w:val="Caption"/>
      </w:pPr>
      <w:bookmarkStart w:id="81" w:name="_Ref15730876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28</w:t>
      </w:r>
      <w:r w:rsidR="00BF457D">
        <w:rPr>
          <w:noProof/>
        </w:rPr>
        <w:fldChar w:fldCharType="end"/>
      </w:r>
      <w:bookmarkEnd w:id="81"/>
      <w:r w:rsidRPr="00084655">
        <w:t>: GER files split into target and reference spectra (left) and report showing target and reference spectra (right)</w:t>
      </w:r>
    </w:p>
    <w:p w:rsidR="002A0FFE" w:rsidRPr="00084655" w:rsidRDefault="002A0FFE" w:rsidP="00365381">
      <w:pPr>
        <w:pStyle w:val="Body"/>
      </w:pPr>
      <w:r w:rsidRPr="00084655">
        <w:t xml:space="preserve">Targets and references are linked internally by a </w:t>
      </w:r>
      <w:proofErr w:type="spellStart"/>
      <w:r w:rsidRPr="00084655">
        <w:t>datalink</w:t>
      </w:r>
      <w:proofErr w:type="spellEnd"/>
      <w:r w:rsidRPr="00084655">
        <w:t xml:space="preserve"> on spectrum level. Open the Metadata Editor and display the spectrum data for one of the GER target spectra. Note that a link referring to the reference spectrum of the type </w:t>
      </w:r>
      <w:proofErr w:type="spellStart"/>
      <w:r w:rsidRPr="00084655">
        <w:t>Spectralon</w:t>
      </w:r>
      <w:proofErr w:type="spellEnd"/>
      <w:r w:rsidRPr="00084655">
        <w:t xml:space="preserve"> has been created (cf. </w:t>
      </w:r>
      <w:r w:rsidR="00BF457D">
        <w:fldChar w:fldCharType="begin"/>
      </w:r>
      <w:r w:rsidR="00625CA9">
        <w:instrText xml:space="preserve"> </w:instrText>
      </w:r>
      <w:r w:rsidR="00567E0A">
        <w:instrText>REF</w:instrText>
      </w:r>
      <w:r w:rsidR="00625CA9">
        <w:instrText xml:space="preserve"> _Ref157336164 \h </w:instrText>
      </w:r>
      <w:r w:rsidR="00BF457D">
        <w:fldChar w:fldCharType="separate"/>
      </w:r>
      <w:r w:rsidR="00074453" w:rsidRPr="00084655">
        <w:t xml:space="preserve">Figure </w:t>
      </w:r>
      <w:r w:rsidR="00074453">
        <w:rPr>
          <w:noProof/>
        </w:rPr>
        <w:t>29</w:t>
      </w:r>
      <w:r w:rsidR="00BF457D">
        <w:fldChar w:fldCharType="end"/>
      </w:r>
      <w:r w:rsidRPr="00084655">
        <w:t>).</w:t>
      </w:r>
    </w:p>
    <w:p w:rsidR="002A0FFE" w:rsidRPr="00084655" w:rsidRDefault="002A0FFE" w:rsidP="00365381">
      <w:pPr>
        <w:pStyle w:val="Body"/>
      </w:pPr>
      <w:r w:rsidRPr="00084655">
        <w:t xml:space="preserve">These </w:t>
      </w:r>
      <w:proofErr w:type="spellStart"/>
      <w:r w:rsidRPr="00084655">
        <w:t>datalinks</w:t>
      </w:r>
      <w:proofErr w:type="spellEnd"/>
      <w:r w:rsidRPr="00084655">
        <w:t xml:space="preserve"> are used </w:t>
      </w:r>
      <w:r w:rsidR="00F2621B">
        <w:t>during radiance to</w:t>
      </w:r>
      <w:r w:rsidRPr="00084655">
        <w:t xml:space="preserve"> reflectance</w:t>
      </w:r>
      <w:r w:rsidR="00F2621B">
        <w:t xml:space="preserve"> conversion</w:t>
      </w:r>
      <w:r w:rsidRPr="00084655">
        <w:t>.</w:t>
      </w:r>
    </w:p>
    <w:p w:rsidR="002A0FFE" w:rsidRPr="00084655" w:rsidRDefault="00410FC7" w:rsidP="00365381">
      <w:pPr>
        <w:pStyle w:val="Figure"/>
      </w:pPr>
      <w:r>
        <w:rPr>
          <w:lang w:val="en-AU" w:eastAsia="en-AU"/>
        </w:rPr>
        <w:drawing>
          <wp:inline distT="0" distB="0" distL="0" distR="0">
            <wp:extent cx="3972560" cy="548640"/>
            <wp:effectExtent l="2540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srcRect/>
                    <a:stretch>
                      <a:fillRect/>
                    </a:stretch>
                  </pic:blipFill>
                  <pic:spPr bwMode="auto">
                    <a:xfrm>
                      <a:off x="0" y="0"/>
                      <a:ext cx="3972560" cy="5486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2" w:name="_Ref15733616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29</w:t>
      </w:r>
      <w:r w:rsidR="00BF457D">
        <w:rPr>
          <w:noProof/>
        </w:rPr>
        <w:fldChar w:fldCharType="end"/>
      </w:r>
      <w:bookmarkEnd w:id="82"/>
      <w:r w:rsidRPr="00084655">
        <w:t>: Automatically created link between target and reference spectra</w:t>
      </w:r>
    </w:p>
    <w:p w:rsidR="002A0FFE" w:rsidRPr="00084655" w:rsidRDefault="002A0FFE" w:rsidP="00365381">
      <w:pPr>
        <w:pStyle w:val="Heading1"/>
      </w:pPr>
      <w:bookmarkStart w:id="83" w:name="_Toc355280433"/>
      <w:bookmarkStart w:id="84" w:name="_Toc359315576"/>
      <w:r w:rsidRPr="00084655">
        <w:lastRenderedPageBreak/>
        <w:t>Part 3: Directional Data</w:t>
      </w:r>
      <w:bookmarkEnd w:id="83"/>
      <w:bookmarkEnd w:id="84"/>
    </w:p>
    <w:p w:rsidR="002A0FFE" w:rsidRPr="00084655" w:rsidRDefault="002A0FFE" w:rsidP="00365381">
      <w:pPr>
        <w:pStyle w:val="Body"/>
      </w:pPr>
      <w:r w:rsidRPr="00084655">
        <w:t xml:space="preserve">Data set: </w:t>
      </w:r>
      <w:proofErr w:type="spellStart"/>
      <w:r w:rsidRPr="00084655">
        <w:t>Gonio_example</w:t>
      </w:r>
      <w:proofErr w:type="spellEnd"/>
    </w:p>
    <w:p w:rsidR="002A0FFE" w:rsidRPr="00084655" w:rsidRDefault="002A0FFE" w:rsidP="00365381">
      <w:pPr>
        <w:pStyle w:val="Body"/>
      </w:pPr>
      <w:r w:rsidRPr="00084655">
        <w:t xml:space="preserve">This exercise uses FIGOS goniometer data. FIGOS is used at RSL to acquire </w:t>
      </w:r>
      <w:proofErr w:type="spellStart"/>
      <w:r w:rsidRPr="00084655">
        <w:t>spectrodirectional</w:t>
      </w:r>
      <w:proofErr w:type="spellEnd"/>
      <w:r w:rsidRPr="00084655">
        <w:t xml:space="preserve"> measurements in 66 points arranged on a hemisphere. For more information please refer to </w:t>
      </w:r>
      <w:proofErr w:type="spellStart"/>
      <w:r w:rsidRPr="00084655">
        <w:t>Schopfer</w:t>
      </w:r>
      <w:proofErr w:type="spellEnd"/>
      <w:r w:rsidRPr="00084655">
        <w:t xml:space="preserve"> et al. </w:t>
      </w:r>
      <w:r w:rsidR="00BF457D" w:rsidRPr="00084655">
        <w:fldChar w:fldCharType="begin"/>
      </w:r>
      <w:r w:rsidR="006B5382">
        <w:instrText xml:space="preserve"> ADDIN EN.CITE &lt;EndNote&gt;&lt;Cite ExcludeAuth="1"&gt;&lt;Author&gt;Schopfer&lt;/Author&gt;&lt;Year&gt;2007&lt;/Year&gt;&lt;RecNum&gt;198&lt;/RecNum&gt;&lt;record&gt;&lt;rec-number&gt;198&lt;/rec-number&gt;&lt;foreign-keys&gt;&lt;key app="EN" db-id="0svr2tdvgevw2ned2pb5tt5ur5tdf0savr9s"&gt;198&lt;/key&gt;&lt;/foreign-keys&gt;&lt;ref-type name="Conference Proceedings"&gt;10&lt;/ref-type&gt;&lt;contributors&gt;&lt;authors&gt;&lt;author&gt;Schopfer, J.&lt;/author&gt;&lt;author&gt;Dangel, S.&lt;/author&gt;&lt;author&gt;Kneubühler, M.&lt;/author&gt;&lt;author&gt;Itten, Klaus&lt;/author&gt;&lt;/authors&gt;&lt;secondary-authors&gt;&lt;author&gt;Schaepman, M.E.  &lt;/author&gt;&lt;author&gt;Liang, S. &lt;/author&gt;&lt;author&gt;Groot, N.E. &lt;/author&gt;&lt;author&gt;Kneubühler, M.&lt;/author&gt;&lt;/secondary-authors&gt;&lt;/contributors&gt;&lt;titles&gt;&lt;title&gt;Dual Field-of-View Goniometer System FIGOS&lt;/title&gt;&lt;secondary-title&gt;10th Intl. Symposium on Physical Measurements and Spectral Signatures in Remote Sensing&lt;/secondary-title&gt;&lt;/titles&gt;&lt;pages&gt;493-498&lt;/pages&gt;&lt;volume&gt;XXXVI, Part 7/C50&lt;/volume&gt;&lt;dates&gt;&lt;year&gt;2007&lt;/year&gt;&lt;/dates&gt;&lt;pub-location&gt;Davos (CH)&lt;/pub-location&gt;&lt;urls&gt;&lt;/urls&gt;&lt;/record&gt;&lt;/Cite&gt;&lt;/EndNote&gt;</w:instrText>
      </w:r>
      <w:r w:rsidR="00BF457D" w:rsidRPr="00084655">
        <w:fldChar w:fldCharType="separate"/>
      </w:r>
      <w:r w:rsidRPr="00084655">
        <w:rPr>
          <w:noProof/>
        </w:rPr>
        <w:t>(2007)</w:t>
      </w:r>
      <w:r w:rsidR="00BF457D" w:rsidRPr="00084655">
        <w:fldChar w:fldCharType="end"/>
      </w:r>
      <w:r w:rsidRPr="00084655">
        <w:t>.</w:t>
      </w:r>
    </w:p>
    <w:p w:rsidR="002A0FFE" w:rsidRPr="00084655" w:rsidRDefault="002A0FFE" w:rsidP="00365381">
      <w:pPr>
        <w:pStyle w:val="Body"/>
      </w:pPr>
      <w:r w:rsidRPr="00084655">
        <w:t xml:space="preserve">Goniometer data is provided in the </w:t>
      </w:r>
      <w:proofErr w:type="spellStart"/>
      <w:r w:rsidRPr="00084655">
        <w:t>Gonio_example</w:t>
      </w:r>
      <w:proofErr w:type="spellEnd"/>
      <w:r w:rsidRPr="00084655">
        <w:t xml:space="preserve"> folder. It contains two subfolders: one holding the targets and one the references. The spectra of targets and references have been manually moved to these folders. This separation should be carried out before the data is loaded into SPECCHIO (alternatively all data can be loaded and the unwanted spectra removed using the Data Remover tool). It must also be noted that any surplus measurements must also be removed, i.e. the system expects 66 directional measurements maximum. SPECCHIO can however deal with gaps in the data as will be demonstrated hereafter. </w:t>
      </w:r>
    </w:p>
    <w:p w:rsidR="002A0FFE" w:rsidRPr="00084655" w:rsidRDefault="002A0FFE" w:rsidP="00365381">
      <w:pPr>
        <w:pStyle w:val="Body"/>
      </w:pPr>
      <w:r w:rsidRPr="00084655">
        <w:t xml:space="preserve">Create a new campaign for goniometer data and load the campaign data. </w:t>
      </w:r>
    </w:p>
    <w:p w:rsidR="002A0FFE" w:rsidRPr="00084655" w:rsidRDefault="002A0FFE" w:rsidP="00365381">
      <w:pPr>
        <w:pStyle w:val="Body"/>
      </w:pPr>
      <w:r w:rsidRPr="00084655">
        <w:t>If you explore the data in the Metadata Editor</w:t>
      </w:r>
      <w:r w:rsidR="00897F15">
        <w:t>,</w:t>
      </w:r>
      <w:r w:rsidRPr="00084655">
        <w:t xml:space="preserve"> you will find that the </w:t>
      </w:r>
      <w:r w:rsidR="00897F15">
        <w:t>Measurement unit has been set to</w:t>
      </w:r>
      <w:r w:rsidRPr="00084655">
        <w:t xml:space="preserve"> Radiance and the </w:t>
      </w:r>
      <w:r w:rsidR="00897F15">
        <w:t>FOV to</w:t>
      </w:r>
      <w:r w:rsidRPr="00084655">
        <w:t xml:space="preserve"> 3 degrees. Use a group update to set the </w:t>
      </w:r>
      <w:r w:rsidR="006E4D6F">
        <w:t>Beam geometry</w:t>
      </w:r>
      <w:r w:rsidRPr="00084655">
        <w:t xml:space="preserve"> of all spectra of this campaign to ‘</w:t>
      </w:r>
      <w:r w:rsidR="00746BC8">
        <w:t>Hemispherical-conical (CASE 8)</w:t>
      </w:r>
      <w:commentRangeStart w:id="85"/>
      <w:r w:rsidRPr="00084655">
        <w:t>’</w:t>
      </w:r>
      <w:commentRangeEnd w:id="85"/>
      <w:r w:rsidR="006E4D6F">
        <w:rPr>
          <w:rStyle w:val="CommentReference"/>
        </w:rPr>
        <w:commentReference w:id="85"/>
      </w:r>
      <w:r w:rsidRPr="00084655">
        <w:t>.</w:t>
      </w:r>
    </w:p>
    <w:p w:rsidR="002A0FFE" w:rsidRPr="00084655" w:rsidRDefault="002A0FFE" w:rsidP="00365381">
      <w:pPr>
        <w:pStyle w:val="Body"/>
      </w:pPr>
      <w:r w:rsidRPr="00084655">
        <w:t xml:space="preserve">In the Metadata Editor select the special function ‘Link targets to references’ (cf. </w:t>
      </w:r>
      <w:r w:rsidR="00BF457D">
        <w:fldChar w:fldCharType="begin"/>
      </w:r>
      <w:r w:rsidR="00604510">
        <w:instrText xml:space="preserve"> REF _Ref153794273 \r \h  \* MERGEFORMAT </w:instrText>
      </w:r>
      <w:r w:rsidR="00BF457D">
        <w:fldChar w:fldCharType="separate"/>
      </w:r>
      <w:r w:rsidR="00074453">
        <w:rPr>
          <w:b/>
          <w:bCs/>
          <w:lang w:val="en-US"/>
        </w:rPr>
        <w:t>Error! Reference source not found.</w:t>
      </w:r>
      <w:r w:rsidR="00BF457D">
        <w:fldChar w:fldCharType="end"/>
      </w:r>
      <w:r w:rsidRPr="00084655">
        <w:t xml:space="preserve">). In the ‘Link Target to Reference’ dialog select the target and reference directories of the goniometer campaign as inputs (cf. </w:t>
      </w:r>
      <w:r w:rsidR="0016361D">
        <w:fldChar w:fldCharType="begin"/>
      </w:r>
      <w:r w:rsidR="0016361D">
        <w:instrText xml:space="preserve"> REF _Ref157337315 \h  \* MERGEFORMAT </w:instrText>
      </w:r>
      <w:r w:rsidR="0016361D">
        <w:fldChar w:fldCharType="separate"/>
      </w:r>
      <w:r w:rsidR="00074453" w:rsidRPr="00084655">
        <w:t xml:space="preserve">Figure </w:t>
      </w:r>
      <w:r w:rsidR="00074453">
        <w:rPr>
          <w:noProof/>
        </w:rPr>
        <w:t>30</w:t>
      </w:r>
      <w:r w:rsidR="0016361D">
        <w:fldChar w:fldCharType="end"/>
      </w:r>
      <w:r w:rsidRPr="00084655">
        <w:t xml:space="preserve">) and press ‘Link’. The </w:t>
      </w:r>
      <w:proofErr w:type="spellStart"/>
      <w:r w:rsidRPr="00084655">
        <w:t>datalinks</w:t>
      </w:r>
      <w:proofErr w:type="spellEnd"/>
      <w:r w:rsidRPr="00084655">
        <w:t xml:space="preserve"> have now been created.</w:t>
      </w:r>
    </w:p>
    <w:p w:rsidR="002A0FFE" w:rsidRPr="00084655" w:rsidRDefault="002A0FFE" w:rsidP="00365381">
      <w:pPr>
        <w:pStyle w:val="Body"/>
      </w:pPr>
      <w:r w:rsidRPr="00084655">
        <w:t xml:space="preserve">In the Metadata Editor explore the </w:t>
      </w:r>
      <w:proofErr w:type="spellStart"/>
      <w:r w:rsidRPr="00084655">
        <w:t>datalink</w:t>
      </w:r>
      <w:proofErr w:type="spellEnd"/>
      <w:r w:rsidRPr="00084655">
        <w:t xml:space="preserve"> settings (cf. </w:t>
      </w:r>
      <w:r w:rsidR="0016361D">
        <w:fldChar w:fldCharType="begin"/>
      </w:r>
      <w:r w:rsidR="0016361D">
        <w:instrText xml:space="preserve"> REF _Ref</w:instrText>
      </w:r>
      <w:r w:rsidR="0016361D">
        <w:instrText xml:space="preserve">157336164 \h  \* MERGEFORMAT </w:instrText>
      </w:r>
      <w:r w:rsidR="0016361D">
        <w:fldChar w:fldCharType="separate"/>
      </w:r>
      <w:r w:rsidR="00074453" w:rsidRPr="00084655">
        <w:t xml:space="preserve">Figure </w:t>
      </w:r>
      <w:r w:rsidR="00074453">
        <w:rPr>
          <w:noProof/>
        </w:rPr>
        <w:t>29</w:t>
      </w:r>
      <w:r w:rsidR="0016361D">
        <w:fldChar w:fldCharType="end"/>
      </w:r>
      <w:r w:rsidRPr="00084655">
        <w:t xml:space="preserve">). You should find that the targets triticaa.001 </w:t>
      </w:r>
      <w:r w:rsidR="00572C58">
        <w:t xml:space="preserve">and </w:t>
      </w:r>
      <w:r w:rsidRPr="00084655">
        <w:t>triticaa.00</w:t>
      </w:r>
      <w:r w:rsidR="00572C58">
        <w:t>2</w:t>
      </w:r>
      <w:r w:rsidRPr="00084655">
        <w:t xml:space="preserve"> are referencing the triticaa.000 white reference spectrum. </w:t>
      </w:r>
      <w:proofErr w:type="gramStart"/>
      <w:r w:rsidRPr="00084655">
        <w:t>Target</w:t>
      </w:r>
      <w:r w:rsidR="00572C58">
        <w:t>s</w:t>
      </w:r>
      <w:r w:rsidRPr="00084655">
        <w:t xml:space="preserve"> triticaa.00</w:t>
      </w:r>
      <w:r w:rsidR="00572C58">
        <w:t>3 – triticaa.009</w:t>
      </w:r>
      <w:r w:rsidRPr="00084655">
        <w:t xml:space="preserve"> reference triticaa.006 and so on and so forth.</w:t>
      </w:r>
      <w:proofErr w:type="gramEnd"/>
      <w:r w:rsidRPr="00084655">
        <w:t xml:space="preserve"> The linking mechanism is based on the spectrum capture time and does not depend on the spectrum file name.</w:t>
      </w:r>
    </w:p>
    <w:p w:rsidR="002A0FFE" w:rsidRPr="00084655" w:rsidRDefault="00EE466C" w:rsidP="00365381">
      <w:pPr>
        <w:pStyle w:val="Figure"/>
      </w:pPr>
      <w:r>
        <w:rPr>
          <w:lang w:val="en-AU" w:eastAsia="en-AU"/>
        </w:rPr>
        <w:drawing>
          <wp:inline distT="0" distB="0" distL="0" distR="0">
            <wp:extent cx="5580380" cy="2214880"/>
            <wp:effectExtent l="0" t="0" r="0" b="0"/>
            <wp:docPr id="162" name="Bild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2 at 1.56.01 PM.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2214880"/>
                    </a:xfrm>
                    <a:prstGeom prst="rect">
                      <a:avLst/>
                    </a:prstGeom>
                  </pic:spPr>
                </pic:pic>
              </a:graphicData>
            </a:graphic>
          </wp:inline>
        </w:drawing>
      </w:r>
    </w:p>
    <w:p w:rsidR="002A0FFE" w:rsidRPr="00084655" w:rsidRDefault="002A0FFE" w:rsidP="00365381">
      <w:pPr>
        <w:pStyle w:val="Caption"/>
      </w:pPr>
      <w:bookmarkStart w:id="86" w:name="_Ref15733731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30</w:t>
      </w:r>
      <w:r w:rsidR="00BF457D">
        <w:rPr>
          <w:noProof/>
        </w:rPr>
        <w:fldChar w:fldCharType="end"/>
      </w:r>
      <w:bookmarkEnd w:id="86"/>
      <w:r w:rsidRPr="00084655">
        <w:t>: Specifying target and reference directories</w:t>
      </w:r>
    </w:p>
    <w:p w:rsidR="002A0FFE" w:rsidRPr="00084655" w:rsidRDefault="00410FC7" w:rsidP="00365381">
      <w:pPr>
        <w:pStyle w:val="Figure"/>
      </w:pPr>
      <w:r>
        <w:rPr>
          <w:lang w:val="en-AU" w:eastAsia="en-AU"/>
        </w:rPr>
        <w:drawing>
          <wp:inline distT="0" distB="0" distL="0" distR="0">
            <wp:extent cx="4958080" cy="609600"/>
            <wp:effectExtent l="2540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srcRect/>
                    <a:stretch>
                      <a:fillRect/>
                    </a:stretch>
                  </pic:blipFill>
                  <pic:spPr bwMode="auto">
                    <a:xfrm>
                      <a:off x="0" y="0"/>
                      <a:ext cx="4958080" cy="6096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31</w:t>
      </w:r>
      <w:r w:rsidR="00BF457D">
        <w:rPr>
          <w:noProof/>
        </w:rPr>
        <w:fldChar w:fldCharType="end"/>
      </w:r>
      <w:r w:rsidRPr="00084655">
        <w:t xml:space="preserve">: Example of an automatic created </w:t>
      </w:r>
      <w:proofErr w:type="spellStart"/>
      <w:r w:rsidRPr="00084655">
        <w:t>datalink</w:t>
      </w:r>
      <w:proofErr w:type="spellEnd"/>
    </w:p>
    <w:p w:rsidR="002A0FFE" w:rsidRPr="00084655" w:rsidRDefault="002A0FFE" w:rsidP="00365381">
      <w:pPr>
        <w:pStyle w:val="Body"/>
      </w:pPr>
      <w:r w:rsidRPr="00084655">
        <w:lastRenderedPageBreak/>
        <w:t>The illumination geometry (i.e. the sun zenith angle and azimuth) can be calculated automatically if the spatial position (latitude and longitude) and the capture time in UTC are known.</w:t>
      </w:r>
    </w:p>
    <w:p w:rsidR="002A0FFE" w:rsidRPr="00084655" w:rsidRDefault="002A0FFE" w:rsidP="00365381">
      <w:pPr>
        <w:pStyle w:val="Body"/>
      </w:pPr>
      <w:r w:rsidRPr="00084655">
        <w:t xml:space="preserve">For the given dataset we assume that the time is local time and not UTC. This can be corrected by the special function ‘Correct local time to UTC’. In the time correction dialog select the </w:t>
      </w:r>
      <w:proofErr w:type="spellStart"/>
      <w:r w:rsidRPr="00084655">
        <w:t>Gonio_example</w:t>
      </w:r>
      <w:proofErr w:type="spellEnd"/>
      <w:r w:rsidRPr="00084655">
        <w:t xml:space="preserve"> folder because the time shift should be applied to both target and reference spectra. The time difference to GMT is 2 </w:t>
      </w:r>
      <w:proofErr w:type="spellStart"/>
      <w:r w:rsidRPr="00084655">
        <w:t>hrs</w:t>
      </w:r>
      <w:proofErr w:type="spellEnd"/>
      <w:r w:rsidRPr="00084655">
        <w:t xml:space="preserve"> (East) as the sampling took place during summer in Switzerland, i.e. daylight saving applies (cf. </w:t>
      </w:r>
      <w:r w:rsidR="0016361D">
        <w:fldChar w:fldCharType="begin"/>
      </w:r>
      <w:r w:rsidR="0016361D">
        <w:instrText xml:space="preserve"> REF _Ref157414092 \h  \* MERGEFORMAT </w:instrText>
      </w:r>
      <w:r w:rsidR="0016361D">
        <w:fldChar w:fldCharType="separate"/>
      </w:r>
      <w:r w:rsidR="00074453" w:rsidRPr="00084655">
        <w:t xml:space="preserve">Figure </w:t>
      </w:r>
      <w:r w:rsidR="00074453">
        <w:rPr>
          <w:noProof/>
        </w:rPr>
        <w:t>32</w:t>
      </w:r>
      <w:r w:rsidR="0016361D">
        <w:fldChar w:fldCharType="end"/>
      </w:r>
      <w:r w:rsidRPr="00084655">
        <w:t>).</w:t>
      </w:r>
    </w:p>
    <w:p w:rsidR="002A0FFE" w:rsidRPr="00084655" w:rsidRDefault="00410FC7" w:rsidP="00365381">
      <w:pPr>
        <w:pStyle w:val="Figure"/>
      </w:pPr>
      <w:r>
        <w:rPr>
          <w:lang w:val="en-AU" w:eastAsia="en-AU"/>
        </w:rPr>
        <w:drawing>
          <wp:inline distT="0" distB="0" distL="0" distR="0">
            <wp:extent cx="3413760" cy="2418080"/>
            <wp:effectExtent l="2540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srcRect/>
                    <a:stretch>
                      <a:fillRect/>
                    </a:stretch>
                  </pic:blipFill>
                  <pic:spPr bwMode="auto">
                    <a:xfrm>
                      <a:off x="0" y="0"/>
                      <a:ext cx="3413760" cy="2418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7" w:name="_Ref15741409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32</w:t>
      </w:r>
      <w:r w:rsidR="00BF457D">
        <w:rPr>
          <w:noProof/>
        </w:rPr>
        <w:fldChar w:fldCharType="end"/>
      </w:r>
      <w:bookmarkEnd w:id="87"/>
      <w:r w:rsidRPr="00084655">
        <w:t>: Applying a time shift to goniometer data</w:t>
      </w:r>
    </w:p>
    <w:p w:rsidR="002A0FFE" w:rsidRPr="00084655" w:rsidRDefault="002A0FFE" w:rsidP="00365381">
      <w:pPr>
        <w:pStyle w:val="Body"/>
      </w:pPr>
      <w:r w:rsidRPr="00084655">
        <w:t xml:space="preserve">As a next step the coordinates of the sampling area must be defined. A position of N47° 22.400’ E08° 32.438’ is assumed. Positions must be entered as floating point degrees (GARMIN </w:t>
      </w:r>
      <w:proofErr w:type="spellStart"/>
      <w:r w:rsidRPr="00084655">
        <w:t>hddd.ddddd</w:t>
      </w:r>
      <w:proofErr w:type="spellEnd"/>
      <w:r w:rsidRPr="00084655">
        <w:t xml:space="preserve">° format). </w:t>
      </w:r>
      <w:proofErr w:type="gramStart"/>
      <w:r w:rsidRPr="00084655">
        <w:t>This yields</w:t>
      </w:r>
      <w:proofErr w:type="gramEnd"/>
      <w:r w:rsidRPr="00084655">
        <w:t>: N47.37333° E08.54063°.</w:t>
      </w:r>
    </w:p>
    <w:p w:rsidR="002A0FFE" w:rsidRPr="00084655" w:rsidRDefault="002A0FFE" w:rsidP="00365381">
      <w:pPr>
        <w:pStyle w:val="Body"/>
      </w:pPr>
      <w:r w:rsidRPr="00084655">
        <w:t xml:space="preserve">In the Metadata Editor select the </w:t>
      </w:r>
      <w:proofErr w:type="spellStart"/>
      <w:r w:rsidRPr="00084655">
        <w:t>Gonio_example</w:t>
      </w:r>
      <w:proofErr w:type="spellEnd"/>
      <w:r w:rsidRPr="00084655">
        <w:t xml:space="preserve"> hierarchy in the Spectral Data Browser. As the position applies to all spectra of the campaign a group update should be carried out. Now enter the latitude (47.37333) and longitude (-8.54063). Longitudes East of Greenwich </w:t>
      </w:r>
      <w:proofErr w:type="gramStart"/>
      <w:r w:rsidRPr="00084655">
        <w:t>are</w:t>
      </w:r>
      <w:proofErr w:type="gramEnd"/>
      <w:r w:rsidRPr="00084655">
        <w:t xml:space="preserve"> negative.</w:t>
      </w:r>
    </w:p>
    <w:p w:rsidR="002A0FFE" w:rsidRPr="00084655" w:rsidRDefault="002A0FFE" w:rsidP="00365381">
      <w:pPr>
        <w:pStyle w:val="Body"/>
      </w:pPr>
      <w:r w:rsidRPr="00084655">
        <w:t>Having entered position and time (do not forget to press the ‘Update’ button), the calculation of the illumination geometry can be carried out by clicking the ‘</w:t>
      </w:r>
      <w:proofErr w:type="spellStart"/>
      <w:r w:rsidRPr="00084655">
        <w:t>Calc</w:t>
      </w:r>
      <w:proofErr w:type="spellEnd"/>
      <w:r w:rsidRPr="00084655">
        <w:t xml:space="preserve"> Sun Angles’ button (cf. </w:t>
      </w:r>
      <w:r w:rsidR="0016361D">
        <w:fldChar w:fldCharType="begin"/>
      </w:r>
      <w:r w:rsidR="0016361D">
        <w:instrText xml:space="preserve"> REF _Ref157353028 \h  \* MERGEFORMAT </w:instrText>
      </w:r>
      <w:r w:rsidR="0016361D">
        <w:fldChar w:fldCharType="separate"/>
      </w:r>
      <w:r w:rsidR="00074453" w:rsidRPr="00084655">
        <w:t xml:space="preserve">Figure </w:t>
      </w:r>
      <w:r w:rsidR="00074453">
        <w:rPr>
          <w:noProof/>
        </w:rPr>
        <w:t>33</w:t>
      </w:r>
      <w:r w:rsidR="0016361D">
        <w:fldChar w:fldCharType="end"/>
      </w:r>
      <w:r w:rsidRPr="00084655">
        <w:t>).</w:t>
      </w:r>
    </w:p>
    <w:p w:rsidR="002A0FFE" w:rsidRPr="00F83376" w:rsidRDefault="00410FC7" w:rsidP="00365381">
      <w:pPr>
        <w:pStyle w:val="Figure"/>
      </w:pPr>
      <w:r>
        <w:rPr>
          <w:lang w:val="en-AU" w:eastAsia="en-AU"/>
        </w:rPr>
        <w:drawing>
          <wp:inline distT="0" distB="0" distL="0" distR="0">
            <wp:extent cx="4775200" cy="1645920"/>
            <wp:effectExtent l="2540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srcRect/>
                    <a:stretch>
                      <a:fillRect/>
                    </a:stretch>
                  </pic:blipFill>
                  <pic:spPr bwMode="auto">
                    <a:xfrm>
                      <a:off x="0" y="0"/>
                      <a:ext cx="4775200" cy="16459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8" w:name="_Ref15735302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33</w:t>
      </w:r>
      <w:r w:rsidR="00BF457D">
        <w:rPr>
          <w:noProof/>
        </w:rPr>
        <w:fldChar w:fldCharType="end"/>
      </w:r>
      <w:bookmarkEnd w:id="88"/>
      <w:r w:rsidRPr="00084655">
        <w:t>: Sun angle calculation for goniometer data</w:t>
      </w:r>
    </w:p>
    <w:p w:rsidR="002A0FFE" w:rsidRPr="00084655" w:rsidRDefault="002A0FFE" w:rsidP="00365381">
      <w:pPr>
        <w:pStyle w:val="Body"/>
      </w:pPr>
      <w:r w:rsidRPr="00084655">
        <w:t>Use the Spectral Browser of the Metadata Editor to check the sun angles that have been calculated. Every spectrum has been assigned slightly differing sun angles according to the individual capturing time.</w:t>
      </w:r>
    </w:p>
    <w:p w:rsidR="002A0FFE" w:rsidRPr="00084655" w:rsidRDefault="002A0FFE" w:rsidP="00365381">
      <w:pPr>
        <w:pStyle w:val="Body"/>
      </w:pPr>
      <w:r w:rsidRPr="00084655">
        <w:lastRenderedPageBreak/>
        <w:t>The angles of the goniometer can be calculated for each spect</w:t>
      </w:r>
      <w:r w:rsidR="00205E4B">
        <w:t>rum using the ‘</w:t>
      </w:r>
      <w:proofErr w:type="spellStart"/>
      <w:r w:rsidR="00205E4B">
        <w:t>Calc</w:t>
      </w:r>
      <w:proofErr w:type="spellEnd"/>
      <w:r w:rsidR="00205E4B">
        <w:t xml:space="preserve"> </w:t>
      </w:r>
      <w:proofErr w:type="spellStart"/>
      <w:r w:rsidR="00205E4B">
        <w:t>Gonio</w:t>
      </w:r>
      <w:proofErr w:type="spellEnd"/>
      <w:r w:rsidRPr="00084655">
        <w:t xml:space="preserve"> Angles’ function. </w:t>
      </w:r>
      <w:r w:rsidR="00205E4B">
        <w:t>S</w:t>
      </w:r>
      <w:r w:rsidRPr="00084655">
        <w:t>elect the target hierarchy</w:t>
      </w:r>
      <w:r w:rsidR="00205E4B">
        <w:t xml:space="preserve"> and click the ‘</w:t>
      </w:r>
      <w:proofErr w:type="spellStart"/>
      <w:r w:rsidR="00205E4B">
        <w:t>Calc</w:t>
      </w:r>
      <w:proofErr w:type="spellEnd"/>
      <w:r w:rsidR="00205E4B">
        <w:t xml:space="preserve"> </w:t>
      </w:r>
      <w:proofErr w:type="spellStart"/>
      <w:r w:rsidR="00205E4B">
        <w:t>Gonio</w:t>
      </w:r>
      <w:proofErr w:type="spellEnd"/>
      <w:r w:rsidR="00205E4B" w:rsidRPr="00084655">
        <w:t xml:space="preserve"> Angles’</w:t>
      </w:r>
      <w:r w:rsidR="00205E4B">
        <w:t xml:space="preserve"> button</w:t>
      </w:r>
      <w:r w:rsidRPr="00084655">
        <w:t xml:space="preserve">. On the </w:t>
      </w:r>
      <w:r w:rsidR="00205E4B">
        <w:t>left</w:t>
      </w:r>
      <w:r w:rsidRPr="00084655">
        <w:t xml:space="preserve"> side of the dialog the number of spectra in the selected hierarchy is displayed (63 spectra). There are three spectra missing from the normal total of 66. If you study the names of the target spectra it seems that the missing spectra numbers are: 55, 56 and 57. Specify the gaps as 55</w:t>
      </w:r>
      <w:proofErr w:type="gramStart"/>
      <w:r w:rsidRPr="00084655">
        <w:t>,56,57</w:t>
      </w:r>
      <w:proofErr w:type="gramEnd"/>
      <w:r w:rsidRPr="00084655">
        <w:t xml:space="preserve"> and press ‘Insert gaps’. The total number of positions is shown in the field ‘Spectra + dummies’, i.e. 66 in this case. Press ‘Calculate’. The list above the ‘Calculate’ button now contains the positions (starting at zero), the calculated angles and the spectrum filenames. Scroll down till you find the inserted dummies called ‘gap dummy’ (cf. </w:t>
      </w:r>
      <w:r w:rsidR="0016361D">
        <w:fldChar w:fldCharType="begin"/>
      </w:r>
      <w:r w:rsidR="0016361D">
        <w:instrText xml:space="preserve"> R</w:instrText>
      </w:r>
      <w:r w:rsidR="0016361D">
        <w:instrText xml:space="preserve">EF _Ref157354288 \h  \* MERGEFORMAT </w:instrText>
      </w:r>
      <w:r w:rsidR="0016361D">
        <w:fldChar w:fldCharType="separate"/>
      </w:r>
      <w:r w:rsidR="00074453" w:rsidRPr="00084655">
        <w:t xml:space="preserve">Figure </w:t>
      </w:r>
      <w:r w:rsidR="00074453">
        <w:rPr>
          <w:noProof/>
        </w:rPr>
        <w:t>34</w:t>
      </w:r>
      <w:r w:rsidR="0016361D">
        <w:fldChar w:fldCharType="end"/>
      </w:r>
      <w:r w:rsidRPr="00084655">
        <w:t>).</w:t>
      </w:r>
    </w:p>
    <w:p w:rsidR="002A0FFE" w:rsidRPr="00084655" w:rsidRDefault="00205E4B" w:rsidP="00365381">
      <w:pPr>
        <w:pStyle w:val="Figure"/>
      </w:pPr>
      <w:r>
        <w:rPr>
          <w:lang w:val="en-AU" w:eastAsia="en-AU"/>
        </w:rPr>
        <w:drawing>
          <wp:inline distT="0" distB="0" distL="0" distR="0">
            <wp:extent cx="3598545" cy="1705804"/>
            <wp:effectExtent l="25400" t="0" r="825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3613681" cy="1712979"/>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9" w:name="_Ref157354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34</w:t>
      </w:r>
      <w:r w:rsidR="00BF457D">
        <w:rPr>
          <w:noProof/>
        </w:rPr>
        <w:fldChar w:fldCharType="end"/>
      </w:r>
      <w:bookmarkEnd w:id="89"/>
      <w:r w:rsidRPr="00084655">
        <w:t>: Inserted gaps and resulting angles</w:t>
      </w:r>
    </w:p>
    <w:p w:rsidR="002A0FFE" w:rsidRPr="00084655" w:rsidRDefault="002A0FFE" w:rsidP="00365381">
      <w:pPr>
        <w:pStyle w:val="Body"/>
      </w:pPr>
      <w:r w:rsidRPr="00084655">
        <w:t>At this point you would have to refer to your field protocol in order to confirm that the gaps you specified did occur at the calculated angles. Let us assume that number 57 actually exists but number 60 is missing. Change the gap specification to: 55</w:t>
      </w:r>
      <w:proofErr w:type="gramStart"/>
      <w:r w:rsidRPr="00084655">
        <w:t>,56,60</w:t>
      </w:r>
      <w:proofErr w:type="gramEnd"/>
      <w:r w:rsidRPr="00084655">
        <w:t>. Press ‘Insert gaps’ and ‘Calculate’ and check the list again. Once you are satisfied with the calculated angles press ‘Ok’ to store the angles in the database. Use the Metadata Editor to check that the angles have indeed been saved and are now correctly displayed.</w:t>
      </w:r>
    </w:p>
    <w:p w:rsidR="002A0FFE" w:rsidRPr="00084655" w:rsidRDefault="002A0FFE" w:rsidP="00365381">
      <w:pPr>
        <w:pStyle w:val="Body"/>
      </w:pPr>
      <w:r w:rsidRPr="00084655">
        <w:t xml:space="preserve">E.g. for the spectrum triticaa.040 you should find a sensor zenith of 30° and azimuth = 270° (cf. </w:t>
      </w:r>
      <w:r w:rsidR="00BF457D">
        <w:fldChar w:fldCharType="begin"/>
      </w:r>
      <w:r w:rsidR="00625CA9">
        <w:instrText xml:space="preserve"> </w:instrText>
      </w:r>
      <w:r w:rsidR="00567E0A">
        <w:instrText>REF</w:instrText>
      </w:r>
      <w:r w:rsidR="00625CA9">
        <w:instrText xml:space="preserve"> _Ref157354867 \h </w:instrText>
      </w:r>
      <w:r w:rsidR="00BF457D">
        <w:fldChar w:fldCharType="separate"/>
      </w:r>
      <w:r w:rsidR="00074453" w:rsidRPr="00084655">
        <w:t xml:space="preserve">Figure </w:t>
      </w:r>
      <w:r w:rsidR="00074453">
        <w:rPr>
          <w:noProof/>
        </w:rPr>
        <w:t>35</w:t>
      </w:r>
      <w:r w:rsidR="00BF457D">
        <w:fldChar w:fldCharType="end"/>
      </w:r>
      <w:r w:rsidRPr="00084655">
        <w:t>).</w:t>
      </w:r>
    </w:p>
    <w:p w:rsidR="002A0FFE" w:rsidRPr="00084655" w:rsidRDefault="00410FC7" w:rsidP="00365381">
      <w:pPr>
        <w:pStyle w:val="Figure"/>
      </w:pPr>
      <w:r>
        <w:rPr>
          <w:lang w:val="en-AU" w:eastAsia="en-AU"/>
        </w:rPr>
        <w:drawing>
          <wp:inline distT="0" distB="0" distL="0" distR="0">
            <wp:extent cx="5577840" cy="873760"/>
            <wp:effectExtent l="25400" t="0" r="1016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5"/>
                    <a:srcRect/>
                    <a:stretch>
                      <a:fillRect/>
                    </a:stretch>
                  </pic:blipFill>
                  <pic:spPr bwMode="auto">
                    <a:xfrm>
                      <a:off x="0" y="0"/>
                      <a:ext cx="5577840" cy="87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90" w:name="_Ref157354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35</w:t>
      </w:r>
      <w:r w:rsidR="00BF457D">
        <w:rPr>
          <w:noProof/>
        </w:rPr>
        <w:fldChar w:fldCharType="end"/>
      </w:r>
      <w:bookmarkEnd w:id="90"/>
      <w:r w:rsidRPr="00084655">
        <w:t>: Calculated sensor zenith and azimuth angles</w:t>
      </w:r>
    </w:p>
    <w:p w:rsidR="007576C5" w:rsidRDefault="007576C5" w:rsidP="00365381">
      <w:pPr>
        <w:pStyle w:val="Heading1"/>
      </w:pPr>
      <w:bookmarkStart w:id="91" w:name="_Toc355280434"/>
      <w:bookmarkStart w:id="92" w:name="_Toc359315577"/>
      <w:r>
        <w:lastRenderedPageBreak/>
        <w:t>Part 4: Data</w:t>
      </w:r>
      <w:r w:rsidR="00AF5843">
        <w:t xml:space="preserve"> Querying,</w:t>
      </w:r>
      <w:r>
        <w:t xml:space="preserve"> Processing</w:t>
      </w:r>
      <w:r w:rsidR="00205E4B">
        <w:t xml:space="preserve"> and Exploration</w:t>
      </w:r>
      <w:bookmarkEnd w:id="91"/>
      <w:bookmarkEnd w:id="92"/>
    </w:p>
    <w:p w:rsidR="00A855D7" w:rsidRDefault="00A855D7" w:rsidP="00365381">
      <w:pPr>
        <w:pStyle w:val="Heading2"/>
      </w:pPr>
      <w:bookmarkStart w:id="93" w:name="_Toc355280435"/>
      <w:bookmarkStart w:id="94" w:name="_Toc359315578"/>
      <w:r>
        <w:t xml:space="preserve">Converting Radiances to </w:t>
      </w:r>
      <w:proofErr w:type="spellStart"/>
      <w:r>
        <w:t>Reflectances</w:t>
      </w:r>
      <w:bookmarkEnd w:id="93"/>
      <w:bookmarkEnd w:id="94"/>
      <w:proofErr w:type="spellEnd"/>
    </w:p>
    <w:p w:rsidR="00A855D7" w:rsidRDefault="00A855D7" w:rsidP="00365381">
      <w:pPr>
        <w:pStyle w:val="Body"/>
      </w:pPr>
      <w:r w:rsidRPr="00084655">
        <w:t xml:space="preserve">Data set: </w:t>
      </w:r>
      <w:proofErr w:type="spellStart"/>
      <w:r w:rsidRPr="00084655">
        <w:t>GER_example</w:t>
      </w:r>
      <w:proofErr w:type="spellEnd"/>
    </w:p>
    <w:p w:rsidR="00A855D7" w:rsidRDefault="00A855D7" w:rsidP="00365381">
      <w:pPr>
        <w:pStyle w:val="Body"/>
      </w:pPr>
      <w:r>
        <w:t xml:space="preserve">The GER example data set contains reference and target measurements that have been linked automatically during data load. Our goal is the conversion of target radiances to </w:t>
      </w:r>
      <w:proofErr w:type="spellStart"/>
      <w:r>
        <w:t>reflectances</w:t>
      </w:r>
      <w:proofErr w:type="spellEnd"/>
      <w:r>
        <w:t xml:space="preserve"> using the respective function of the Space Network Processor.</w:t>
      </w:r>
    </w:p>
    <w:p w:rsidR="00A855D7" w:rsidRDefault="00A855D7" w:rsidP="00365381">
      <w:pPr>
        <w:pStyle w:val="Body"/>
      </w:pPr>
      <w:r>
        <w:t>Open the Query Builder, browse to your GER example, select the targets hierarchy (</w:t>
      </w:r>
      <w:r w:rsidR="0016361D">
        <w:fldChar w:fldCharType="begin"/>
      </w:r>
      <w:r w:rsidR="0016361D">
        <w:instrText xml:space="preserve"> REF _Ref97866274 \h  \* MERGEFORMAT </w:instrText>
      </w:r>
      <w:r w:rsidR="0016361D">
        <w:fldChar w:fldCharType="separate"/>
      </w:r>
      <w:r w:rsidR="00074453">
        <w:t xml:space="preserve">Figure </w:t>
      </w:r>
      <w:r w:rsidR="00074453">
        <w:rPr>
          <w:noProof/>
        </w:rPr>
        <w:t>36</w:t>
      </w:r>
      <w:r w:rsidR="0016361D">
        <w:fldChar w:fldCharType="end"/>
      </w:r>
      <w:r>
        <w:t>) and press the ‘Process’ button.</w:t>
      </w:r>
    </w:p>
    <w:p w:rsidR="00A855D7" w:rsidRDefault="00A855D7" w:rsidP="00365381">
      <w:pPr>
        <w:pStyle w:val="Figure"/>
      </w:pPr>
      <w:r>
        <w:rPr>
          <w:lang w:val="en-AU" w:eastAsia="en-AU"/>
        </w:rPr>
        <w:drawing>
          <wp:inline distT="0" distB="0" distL="0" distR="0">
            <wp:extent cx="1184910" cy="455735"/>
            <wp:effectExtent l="25400" t="0" r="889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1184910" cy="455735"/>
                    </a:xfrm>
                    <a:prstGeom prst="rect">
                      <a:avLst/>
                    </a:prstGeom>
                    <a:noFill/>
                    <a:ln w="9525">
                      <a:noFill/>
                      <a:miter lim="800000"/>
                      <a:headEnd/>
                      <a:tailEnd/>
                    </a:ln>
                  </pic:spPr>
                </pic:pic>
              </a:graphicData>
            </a:graphic>
          </wp:inline>
        </w:drawing>
      </w:r>
    </w:p>
    <w:p w:rsidR="00A855D7" w:rsidRDefault="00A855D7" w:rsidP="00365381">
      <w:pPr>
        <w:pStyle w:val="Caption"/>
      </w:pPr>
      <w:bookmarkStart w:id="95" w:name="_Ref9786627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36</w:t>
      </w:r>
      <w:r w:rsidR="00BF457D">
        <w:rPr>
          <w:noProof/>
        </w:rPr>
        <w:fldChar w:fldCharType="end"/>
      </w:r>
      <w:bookmarkEnd w:id="95"/>
      <w:r>
        <w:t>: Selection of the target hierarchy of the GER example data set</w:t>
      </w:r>
    </w:p>
    <w:p w:rsidR="003B10F3" w:rsidRDefault="00A855D7" w:rsidP="00365381">
      <w:pPr>
        <w:pStyle w:val="Body"/>
      </w:pPr>
      <w:r>
        <w:t xml:space="preserve">A Space Network Processor window will open, containing a space holding the </w:t>
      </w:r>
      <w:r w:rsidR="004668D3">
        <w:t xml:space="preserve">ten </w:t>
      </w:r>
      <w:r>
        <w:t>target spectra</w:t>
      </w:r>
      <w:r w:rsidR="003B10F3">
        <w:t xml:space="preserve"> (</w:t>
      </w:r>
      <w:r w:rsidR="00BF457D">
        <w:fldChar w:fldCharType="begin"/>
      </w:r>
      <w:r w:rsidR="003B10F3">
        <w:instrText xml:space="preserve"> </w:instrText>
      </w:r>
      <w:r w:rsidR="00567E0A">
        <w:instrText>REF</w:instrText>
      </w:r>
      <w:r w:rsidR="003B10F3">
        <w:instrText xml:space="preserve"> _Ref97868354 \h </w:instrText>
      </w:r>
      <w:r w:rsidR="00BF457D">
        <w:fldChar w:fldCharType="separate"/>
      </w:r>
      <w:r w:rsidR="00074453">
        <w:t xml:space="preserve">Figure </w:t>
      </w:r>
      <w:r w:rsidR="00074453">
        <w:rPr>
          <w:noProof/>
        </w:rPr>
        <w:t>37</w:t>
      </w:r>
      <w:r w:rsidR="00BF457D">
        <w:fldChar w:fldCharType="end"/>
      </w:r>
      <w:r w:rsidR="003B10F3">
        <w:t>)</w:t>
      </w:r>
      <w:r w:rsidR="004668D3">
        <w:t xml:space="preserve">. </w:t>
      </w:r>
      <w:r w:rsidR="003B10F3">
        <w:t>The dimensionality of the space is 647, which is equal to the number of bands of the GER instrument.</w:t>
      </w:r>
    </w:p>
    <w:p w:rsidR="00A855D7" w:rsidRDefault="00A855D7" w:rsidP="00365381">
      <w:pPr>
        <w:pStyle w:val="Figure"/>
      </w:pPr>
      <w:r>
        <w:rPr>
          <w:lang w:val="en-AU" w:eastAsia="en-AU"/>
        </w:rPr>
        <w:drawing>
          <wp:inline distT="0" distB="0" distL="0" distR="0">
            <wp:extent cx="3023870" cy="1298844"/>
            <wp:effectExtent l="2540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srcRect/>
                    <a:stretch>
                      <a:fillRect/>
                    </a:stretch>
                  </pic:blipFill>
                  <pic:spPr bwMode="auto">
                    <a:xfrm>
                      <a:off x="0" y="0"/>
                      <a:ext cx="3022838" cy="1298401"/>
                    </a:xfrm>
                    <a:prstGeom prst="rect">
                      <a:avLst/>
                    </a:prstGeom>
                    <a:noFill/>
                    <a:ln w="9525">
                      <a:noFill/>
                      <a:miter lim="800000"/>
                      <a:headEnd/>
                      <a:tailEnd/>
                    </a:ln>
                  </pic:spPr>
                </pic:pic>
              </a:graphicData>
            </a:graphic>
          </wp:inline>
        </w:drawing>
      </w:r>
    </w:p>
    <w:p w:rsidR="00A855D7" w:rsidRDefault="00A855D7" w:rsidP="00365381">
      <w:pPr>
        <w:pStyle w:val="Caption"/>
      </w:pPr>
      <w:bookmarkStart w:id="96" w:name="_Ref9786835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37</w:t>
      </w:r>
      <w:r w:rsidR="00BF457D">
        <w:rPr>
          <w:noProof/>
        </w:rPr>
        <w:fldChar w:fldCharType="end"/>
      </w:r>
      <w:bookmarkEnd w:id="96"/>
      <w:r>
        <w:t>: Space Network Processor window with space containing the target spectra</w:t>
      </w:r>
    </w:p>
    <w:p w:rsidR="003B10F3" w:rsidRDefault="003B10F3" w:rsidP="00365381">
      <w:pPr>
        <w:pStyle w:val="Body"/>
      </w:pPr>
      <w:r>
        <w:t>Add ‘Radiance to Reflectance Transformation’ as a new processing module to the processing plane by clicking the menu button over the processing plane and selecting the module.</w:t>
      </w:r>
    </w:p>
    <w:p w:rsidR="003B10F3" w:rsidRDefault="003B10F3" w:rsidP="00365381">
      <w:pPr>
        <w:pStyle w:val="Figure"/>
      </w:pPr>
      <w:r>
        <w:rPr>
          <w:lang w:val="en-AU" w:eastAsia="en-AU"/>
        </w:rPr>
        <w:drawing>
          <wp:inline distT="0" distB="0" distL="0" distR="0">
            <wp:extent cx="2239264" cy="1689100"/>
            <wp:effectExtent l="2540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srcRect/>
                    <a:stretch>
                      <a:fillRect/>
                    </a:stretch>
                  </pic:blipFill>
                  <pic:spPr bwMode="auto">
                    <a:xfrm>
                      <a:off x="0" y="0"/>
                      <a:ext cx="2239264" cy="1689100"/>
                    </a:xfrm>
                    <a:prstGeom prst="rect">
                      <a:avLst/>
                    </a:prstGeom>
                    <a:noFill/>
                    <a:ln w="9525">
                      <a:noFill/>
                      <a:miter lim="800000"/>
                      <a:headEnd/>
                      <a:tailEnd/>
                    </a:ln>
                  </pic:spPr>
                </pic:pic>
              </a:graphicData>
            </a:graphic>
          </wp:inline>
        </w:drawing>
      </w:r>
    </w:p>
    <w:p w:rsidR="003B10F3" w:rsidRDefault="003B10F3" w:rsidP="00365381">
      <w:pPr>
        <w:pStyle w:val="Caption"/>
      </w:pPr>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38</w:t>
      </w:r>
      <w:r w:rsidR="00BF457D">
        <w:rPr>
          <w:noProof/>
        </w:rPr>
        <w:fldChar w:fldCharType="end"/>
      </w:r>
      <w:r>
        <w:t>: Selection of the ‘Radiance to Reflectance Transformation’ module</w:t>
      </w:r>
    </w:p>
    <w:p w:rsidR="003B10F3" w:rsidRDefault="003B10F3" w:rsidP="00365381">
      <w:pPr>
        <w:pStyle w:val="Body"/>
      </w:pPr>
      <w:r>
        <w:t>Connect the new module with the input space (space 0) by clicking the menu button over the module and selecting ‘Set Input Spaces’ in the module menu (</w:t>
      </w:r>
      <w:r w:rsidR="00BF457D">
        <w:fldChar w:fldCharType="begin"/>
      </w:r>
      <w:r>
        <w:instrText xml:space="preserve"> </w:instrText>
      </w:r>
      <w:r w:rsidR="00567E0A">
        <w:instrText>REF</w:instrText>
      </w:r>
      <w:r>
        <w:instrText xml:space="preserve"> _Ref97868840 \h </w:instrText>
      </w:r>
      <w:r w:rsidR="00BF457D">
        <w:fldChar w:fldCharType="separate"/>
      </w:r>
      <w:r w:rsidR="00074453">
        <w:t xml:space="preserve">Figure </w:t>
      </w:r>
      <w:r w:rsidR="00074453">
        <w:rPr>
          <w:noProof/>
        </w:rPr>
        <w:t>39</w:t>
      </w:r>
      <w:r w:rsidR="00BF457D">
        <w:fldChar w:fldCharType="end"/>
      </w:r>
      <w:r>
        <w:t>)</w:t>
      </w:r>
      <w:r w:rsidR="005B1A98">
        <w:t xml:space="preserve"> and choosing space number 0 as input space (</w:t>
      </w:r>
      <w:r w:rsidR="00BF457D">
        <w:fldChar w:fldCharType="begin"/>
      </w:r>
      <w:r w:rsidR="005B1A98">
        <w:instrText xml:space="preserve"> </w:instrText>
      </w:r>
      <w:r w:rsidR="00567E0A">
        <w:instrText>REF</w:instrText>
      </w:r>
      <w:r w:rsidR="005B1A98">
        <w:instrText xml:space="preserve"> _Ref97868982 \h </w:instrText>
      </w:r>
      <w:r w:rsidR="00BF457D">
        <w:fldChar w:fldCharType="separate"/>
      </w:r>
      <w:r w:rsidR="00074453">
        <w:t xml:space="preserve">Figure </w:t>
      </w:r>
      <w:r w:rsidR="00074453">
        <w:rPr>
          <w:noProof/>
        </w:rPr>
        <w:t>40</w:t>
      </w:r>
      <w:r w:rsidR="00BF457D">
        <w:fldChar w:fldCharType="end"/>
      </w:r>
      <w:r w:rsidR="005B1A98">
        <w:t>)</w:t>
      </w:r>
      <w:r>
        <w:t>.</w:t>
      </w:r>
    </w:p>
    <w:p w:rsidR="003B10F3" w:rsidRDefault="003B10F3" w:rsidP="00365381">
      <w:pPr>
        <w:pStyle w:val="Figure"/>
      </w:pPr>
      <w:r>
        <w:rPr>
          <w:lang w:val="en-AU" w:eastAsia="en-AU"/>
        </w:rPr>
        <w:lastRenderedPageBreak/>
        <w:drawing>
          <wp:inline distT="0" distB="0" distL="0" distR="0">
            <wp:extent cx="1989455" cy="845377"/>
            <wp:effectExtent l="2540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srcRect/>
                    <a:stretch>
                      <a:fillRect/>
                    </a:stretch>
                  </pic:blipFill>
                  <pic:spPr bwMode="auto">
                    <a:xfrm>
                      <a:off x="0" y="0"/>
                      <a:ext cx="1992277" cy="846576"/>
                    </a:xfrm>
                    <a:prstGeom prst="rect">
                      <a:avLst/>
                    </a:prstGeom>
                    <a:noFill/>
                    <a:ln w="9525">
                      <a:noFill/>
                      <a:miter lim="800000"/>
                      <a:headEnd/>
                      <a:tailEnd/>
                    </a:ln>
                  </pic:spPr>
                </pic:pic>
              </a:graphicData>
            </a:graphic>
          </wp:inline>
        </w:drawing>
      </w:r>
    </w:p>
    <w:p w:rsidR="003B10F3" w:rsidRDefault="003B10F3" w:rsidP="00365381">
      <w:pPr>
        <w:pStyle w:val="Caption"/>
      </w:pPr>
      <w:bookmarkStart w:id="97" w:name="_Ref9786884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39</w:t>
      </w:r>
      <w:r w:rsidR="00BF457D">
        <w:rPr>
          <w:noProof/>
        </w:rPr>
        <w:fldChar w:fldCharType="end"/>
      </w:r>
      <w:bookmarkEnd w:id="97"/>
      <w:r>
        <w:t>: Module menu</w:t>
      </w:r>
    </w:p>
    <w:p w:rsidR="003B10F3" w:rsidRDefault="003B10F3" w:rsidP="00365381">
      <w:pPr>
        <w:pStyle w:val="Figure"/>
      </w:pPr>
      <w:r>
        <w:rPr>
          <w:lang w:val="en-AU" w:eastAsia="en-AU"/>
        </w:rPr>
        <w:drawing>
          <wp:inline distT="0" distB="0" distL="0" distR="0">
            <wp:extent cx="2334260" cy="1178407"/>
            <wp:effectExtent l="25400" t="0" r="254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2334260" cy="1178407"/>
                    </a:xfrm>
                    <a:prstGeom prst="rect">
                      <a:avLst/>
                    </a:prstGeom>
                    <a:noFill/>
                    <a:ln w="9525">
                      <a:noFill/>
                      <a:miter lim="800000"/>
                      <a:headEnd/>
                      <a:tailEnd/>
                    </a:ln>
                  </pic:spPr>
                </pic:pic>
              </a:graphicData>
            </a:graphic>
          </wp:inline>
        </w:drawing>
      </w:r>
    </w:p>
    <w:p w:rsidR="003B10F3" w:rsidRPr="003B10F3" w:rsidRDefault="003B10F3" w:rsidP="00365381">
      <w:pPr>
        <w:pStyle w:val="Caption"/>
      </w:pPr>
      <w:bookmarkStart w:id="98" w:name="_Ref97868982"/>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40</w:t>
      </w:r>
      <w:r w:rsidR="00BF457D">
        <w:rPr>
          <w:noProof/>
        </w:rPr>
        <w:fldChar w:fldCharType="end"/>
      </w:r>
      <w:bookmarkEnd w:id="98"/>
      <w:r>
        <w:t>: Input space selection for the ‘Radiance to Reflectance Transformation’ module</w:t>
      </w:r>
    </w:p>
    <w:p w:rsidR="005B1A98" w:rsidRDefault="005B1A98" w:rsidP="00365381">
      <w:pPr>
        <w:pStyle w:val="Body"/>
      </w:pPr>
      <w:r>
        <w:t>A new space is added to the processing plane automatically, containing to output of the ‘Radiance to Reflectance Transformation’ module (</w:t>
      </w:r>
      <w:r w:rsidR="00BF457D">
        <w:fldChar w:fldCharType="begin"/>
      </w:r>
      <w:r>
        <w:instrText xml:space="preserve"> </w:instrText>
      </w:r>
      <w:r w:rsidR="00567E0A">
        <w:instrText>REF</w:instrText>
      </w:r>
      <w:r>
        <w:instrText xml:space="preserve"> _Ref97869178 \h </w:instrText>
      </w:r>
      <w:r w:rsidR="00BF457D">
        <w:fldChar w:fldCharType="separate"/>
      </w:r>
      <w:r w:rsidR="00074453">
        <w:t xml:space="preserve">Figure </w:t>
      </w:r>
      <w:r w:rsidR="00074453">
        <w:rPr>
          <w:noProof/>
        </w:rPr>
        <w:t>41</w:t>
      </w:r>
      <w:r w:rsidR="00BF457D">
        <w:fldChar w:fldCharType="end"/>
      </w:r>
      <w:r>
        <w:t>).</w:t>
      </w:r>
    </w:p>
    <w:p w:rsidR="005B1A98" w:rsidRDefault="005B1A98" w:rsidP="00365381">
      <w:pPr>
        <w:pStyle w:val="Figure"/>
      </w:pPr>
      <w:r>
        <w:rPr>
          <w:lang w:val="en-AU" w:eastAsia="en-AU"/>
        </w:rPr>
        <w:drawing>
          <wp:inline distT="0" distB="0" distL="0" distR="0">
            <wp:extent cx="3483610" cy="1276664"/>
            <wp:effectExtent l="25400" t="0" r="0" b="0"/>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3488594" cy="1278491"/>
                    </a:xfrm>
                    <a:prstGeom prst="rect">
                      <a:avLst/>
                    </a:prstGeom>
                    <a:noFill/>
                    <a:ln w="9525">
                      <a:noFill/>
                      <a:miter lim="800000"/>
                      <a:headEnd/>
                      <a:tailEnd/>
                    </a:ln>
                  </pic:spPr>
                </pic:pic>
              </a:graphicData>
            </a:graphic>
          </wp:inline>
        </w:drawing>
      </w:r>
    </w:p>
    <w:p w:rsidR="003B10F3" w:rsidRDefault="005B1A98" w:rsidP="00365381">
      <w:pPr>
        <w:pStyle w:val="Caption"/>
      </w:pPr>
      <w:bookmarkStart w:id="99" w:name="_Ref97869178"/>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41</w:t>
      </w:r>
      <w:r w:rsidR="00BF457D">
        <w:rPr>
          <w:noProof/>
        </w:rPr>
        <w:fldChar w:fldCharType="end"/>
      </w:r>
      <w:bookmarkEnd w:id="99"/>
      <w:r>
        <w:t>: Input and output spaces of the ‘Radiance to Reflectance Transformation’ module</w:t>
      </w:r>
    </w:p>
    <w:p w:rsidR="00153AAA" w:rsidRDefault="00153AAA" w:rsidP="00365381">
      <w:pPr>
        <w:pStyle w:val="Body"/>
      </w:pPr>
      <w:r>
        <w:t>Now, we would like to see what this transformation is actually doing by plotting the input and output spectra.</w:t>
      </w:r>
    </w:p>
    <w:p w:rsidR="007576C5" w:rsidRPr="003B10F3" w:rsidRDefault="00153AAA" w:rsidP="00365381">
      <w:pPr>
        <w:pStyle w:val="Body"/>
      </w:pPr>
      <w:r>
        <w:t xml:space="preserve">Add two new modules of the type ‘Visualisation Module’ to the processing plane, configure them as ‘Spectral Line Plot’ and connect them with the input space (space 0) and the output space (space 1) respectively. </w:t>
      </w:r>
      <w:r w:rsidR="00DD05B2">
        <w:t>Your Space Processing N</w:t>
      </w:r>
      <w:r>
        <w:t xml:space="preserve">etwork should now be similar to the one shown in </w:t>
      </w:r>
      <w:r w:rsidR="0016361D">
        <w:fldChar w:fldCharType="begin"/>
      </w:r>
      <w:r w:rsidR="0016361D">
        <w:instrText xml:space="preserve"> REF _Ref97869910 \h  \* MERGEFORMAT </w:instrText>
      </w:r>
      <w:r w:rsidR="0016361D">
        <w:fldChar w:fldCharType="separate"/>
      </w:r>
      <w:r w:rsidR="00074453">
        <w:t xml:space="preserve">Figure </w:t>
      </w:r>
      <w:r w:rsidR="00074453">
        <w:rPr>
          <w:noProof/>
        </w:rPr>
        <w:t>42</w:t>
      </w:r>
      <w:r w:rsidR="0016361D">
        <w:fldChar w:fldCharType="end"/>
      </w:r>
      <w:r>
        <w:t>.</w:t>
      </w:r>
    </w:p>
    <w:p w:rsidR="00153AAA" w:rsidRDefault="00153AAA" w:rsidP="00365381">
      <w:pPr>
        <w:pStyle w:val="Figure"/>
      </w:pPr>
      <w:r>
        <w:rPr>
          <w:lang w:val="en-AU" w:eastAsia="en-AU"/>
        </w:rPr>
        <w:drawing>
          <wp:inline distT="0" distB="0" distL="0" distR="0">
            <wp:extent cx="3368675" cy="1848092"/>
            <wp:effectExtent l="25400" t="0" r="952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3372308" cy="1850085"/>
                    </a:xfrm>
                    <a:prstGeom prst="rect">
                      <a:avLst/>
                    </a:prstGeom>
                    <a:noFill/>
                    <a:ln w="9525">
                      <a:noFill/>
                      <a:miter lim="800000"/>
                      <a:headEnd/>
                      <a:tailEnd/>
                    </a:ln>
                  </pic:spPr>
                </pic:pic>
              </a:graphicData>
            </a:graphic>
          </wp:inline>
        </w:drawing>
      </w:r>
    </w:p>
    <w:p w:rsidR="00153AAA" w:rsidRDefault="00153AAA" w:rsidP="00365381">
      <w:pPr>
        <w:pStyle w:val="Caption"/>
      </w:pPr>
      <w:bookmarkStart w:id="100" w:name="_Ref9786991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42</w:t>
      </w:r>
      <w:r w:rsidR="00BF457D">
        <w:rPr>
          <w:noProof/>
        </w:rPr>
        <w:fldChar w:fldCharType="end"/>
      </w:r>
      <w:bookmarkEnd w:id="100"/>
      <w:r>
        <w:t>: Space Processing Network for radiance to reflectance transformation and visualisation</w:t>
      </w:r>
    </w:p>
    <w:p w:rsidR="00153AAA" w:rsidRDefault="00153AAA" w:rsidP="00365381">
      <w:pPr>
        <w:pStyle w:val="Body"/>
      </w:pPr>
      <w:r>
        <w:lastRenderedPageBreak/>
        <w:t>Press the ‘Run’ button of the Space Network Processor and two spectral plots should appear (</w:t>
      </w:r>
      <w:r w:rsidR="00BF457D">
        <w:fldChar w:fldCharType="begin"/>
      </w:r>
      <w:r>
        <w:instrText xml:space="preserve"> </w:instrText>
      </w:r>
      <w:r w:rsidR="00567E0A">
        <w:instrText>REF</w:instrText>
      </w:r>
      <w:r>
        <w:instrText xml:space="preserve"> _Ref97870135 \h </w:instrText>
      </w:r>
      <w:r w:rsidR="00BF457D">
        <w:fldChar w:fldCharType="separate"/>
      </w:r>
      <w:r w:rsidR="00074453">
        <w:t xml:space="preserve">Figure </w:t>
      </w:r>
      <w:r w:rsidR="00074453">
        <w:rPr>
          <w:noProof/>
        </w:rPr>
        <w:t>43</w:t>
      </w:r>
      <w:r w:rsidR="00BF457D">
        <w:fldChar w:fldCharType="end"/>
      </w:r>
      <w:r>
        <w:t>).</w:t>
      </w:r>
    </w:p>
    <w:tbl>
      <w:tblPr>
        <w:tblStyle w:val="TableGrid"/>
        <w:tblW w:w="0" w:type="auto"/>
        <w:tblLook w:val="00A0" w:firstRow="1" w:lastRow="0" w:firstColumn="1" w:lastColumn="0" w:noHBand="0" w:noVBand="0"/>
      </w:tblPr>
      <w:tblGrid>
        <w:gridCol w:w="4502"/>
        <w:gridCol w:w="4502"/>
      </w:tblGrid>
      <w:tr w:rsidR="00153AAA">
        <w:tc>
          <w:tcPr>
            <w:tcW w:w="4502" w:type="dxa"/>
          </w:tcPr>
          <w:p w:rsidR="00153AAA" w:rsidRPr="00153AAA" w:rsidRDefault="00153AAA" w:rsidP="00365381">
            <w:r>
              <w:rPr>
                <w:noProof/>
                <w:lang w:val="en-AU" w:eastAsia="en-AU"/>
              </w:rPr>
              <w:drawing>
                <wp:inline distT="0" distB="0" distL="0" distR="0">
                  <wp:extent cx="2679065" cy="2215475"/>
                  <wp:effectExtent l="25400" t="0" r="0" b="0"/>
                  <wp:docPr id="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2675682" cy="2212678"/>
                          </a:xfrm>
                          <a:prstGeom prst="rect">
                            <a:avLst/>
                          </a:prstGeom>
                          <a:noFill/>
                          <a:ln w="9525">
                            <a:noFill/>
                            <a:miter lim="800000"/>
                            <a:headEnd/>
                            <a:tailEnd/>
                          </a:ln>
                        </pic:spPr>
                      </pic:pic>
                    </a:graphicData>
                  </a:graphic>
                </wp:inline>
              </w:drawing>
            </w:r>
          </w:p>
        </w:tc>
        <w:tc>
          <w:tcPr>
            <w:tcW w:w="4502" w:type="dxa"/>
          </w:tcPr>
          <w:p w:rsidR="00153AAA" w:rsidRPr="00153AAA" w:rsidRDefault="00153AAA" w:rsidP="00365381">
            <w:r>
              <w:rPr>
                <w:noProof/>
                <w:lang w:val="en-AU" w:eastAsia="en-AU"/>
              </w:rPr>
              <w:drawing>
                <wp:inline distT="0" distB="0" distL="0" distR="0">
                  <wp:extent cx="2467610" cy="2161968"/>
                  <wp:effectExtent l="2540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2460869" cy="2156062"/>
                          </a:xfrm>
                          <a:prstGeom prst="rect">
                            <a:avLst/>
                          </a:prstGeom>
                          <a:noFill/>
                          <a:ln w="9525">
                            <a:noFill/>
                            <a:miter lim="800000"/>
                            <a:headEnd/>
                            <a:tailEnd/>
                          </a:ln>
                        </pic:spPr>
                      </pic:pic>
                    </a:graphicData>
                  </a:graphic>
                </wp:inline>
              </w:drawing>
            </w:r>
          </w:p>
        </w:tc>
      </w:tr>
    </w:tbl>
    <w:p w:rsidR="00153AAA" w:rsidRDefault="00153AAA" w:rsidP="00365381">
      <w:pPr>
        <w:pStyle w:val="Caption"/>
      </w:pPr>
      <w:bookmarkStart w:id="101" w:name="_Ref97870135"/>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43</w:t>
      </w:r>
      <w:r w:rsidR="00BF457D">
        <w:rPr>
          <w:noProof/>
        </w:rPr>
        <w:fldChar w:fldCharType="end"/>
      </w:r>
      <w:bookmarkEnd w:id="101"/>
      <w:r>
        <w:t>: Spectral plots of radiance and calculated reflectance</w:t>
      </w:r>
    </w:p>
    <w:p w:rsidR="00153AAA" w:rsidRPr="00153AAA" w:rsidRDefault="00DD05B2" w:rsidP="00365381">
      <w:pPr>
        <w:pStyle w:val="Body"/>
      </w:pPr>
      <w:r>
        <w:t xml:space="preserve">The calculated </w:t>
      </w:r>
      <w:proofErr w:type="spellStart"/>
      <w:r>
        <w:t>reflectances</w:t>
      </w:r>
      <w:proofErr w:type="spellEnd"/>
      <w:r>
        <w:t xml:space="preserve"> show the typical features of a vegetation spectrum (green peak, red edge, water absorption features). The high reflectance in the UV-Blue of the first few bands is an artefact of the instrument and indicates an unreliable calibration of the according channels.</w:t>
      </w:r>
    </w:p>
    <w:p w:rsidR="002A0FFE" w:rsidRPr="00084655" w:rsidRDefault="002A0FFE" w:rsidP="00365381">
      <w:pPr>
        <w:pStyle w:val="Heading2"/>
      </w:pPr>
      <w:bookmarkStart w:id="102" w:name="_Toc355280436"/>
      <w:bookmarkStart w:id="103" w:name="_Toc359315579"/>
      <w:r w:rsidRPr="00084655">
        <w:t>Data Queries</w:t>
      </w:r>
      <w:bookmarkEnd w:id="102"/>
      <w:bookmarkEnd w:id="103"/>
    </w:p>
    <w:p w:rsidR="002A0FFE" w:rsidRPr="00084655" w:rsidRDefault="002A0FFE" w:rsidP="00365381">
      <w:pPr>
        <w:pStyle w:val="Body"/>
      </w:pPr>
      <w:r w:rsidRPr="00084655">
        <w:t>Data set: all campaigns loaded to the database.</w:t>
      </w:r>
    </w:p>
    <w:p w:rsidR="002A0FFE" w:rsidRPr="00084655" w:rsidRDefault="002A0FFE" w:rsidP="00365381">
      <w:pPr>
        <w:pStyle w:val="Body"/>
      </w:pPr>
      <w:r w:rsidRPr="00084655">
        <w:t>If you worked through the whole tutorial a total of three new campaigns should now be loaded to the database. Note that you have access to campaigns other persons entered in the database. Queries on the database can thus return more rows than you might expect!</w:t>
      </w:r>
    </w:p>
    <w:p w:rsidR="002A0FFE" w:rsidRPr="00084655" w:rsidRDefault="002A0FFE" w:rsidP="00365381">
      <w:pPr>
        <w:pStyle w:val="Body"/>
      </w:pPr>
      <w:r w:rsidRPr="00084655">
        <w:t>Open the Query Builder and switch to the ‘Query conditions’ tab.</w:t>
      </w:r>
    </w:p>
    <w:p w:rsidR="00AF5843" w:rsidRDefault="002A0FFE" w:rsidP="00365381">
      <w:pPr>
        <w:pStyle w:val="Body"/>
      </w:pPr>
      <w:r w:rsidRPr="00084655">
        <w:t>In the wildcard field of the Campaign name type in your first or last name followed by the percentage sign, e.g. ‘</w:t>
      </w:r>
      <w:proofErr w:type="spellStart"/>
      <w:r w:rsidRPr="00084655">
        <w:t>hueni</w:t>
      </w:r>
      <w:proofErr w:type="spellEnd"/>
      <w:r w:rsidR="009B58A3">
        <w:t>%</w:t>
      </w:r>
      <w:r w:rsidRPr="00084655">
        <w:t xml:space="preserve">’. </w:t>
      </w:r>
      <w:r w:rsidR="00AF5843">
        <w:t>Alternatively, select your name from the investigators list.</w:t>
      </w:r>
    </w:p>
    <w:p w:rsidR="002A0FFE" w:rsidRPr="00084655" w:rsidRDefault="002A0FFE" w:rsidP="00365381">
      <w:pPr>
        <w:pStyle w:val="Body"/>
      </w:pPr>
      <w:r w:rsidRPr="00084655">
        <w:t>The number of resulting rows should be 154 (if all 3 tutorial data sets were loaded).</w:t>
      </w:r>
    </w:p>
    <w:p w:rsidR="002A0FFE" w:rsidRPr="00084655" w:rsidRDefault="002A0FFE" w:rsidP="00365381">
      <w:pPr>
        <w:pStyle w:val="Body"/>
      </w:pPr>
      <w:r w:rsidRPr="00084655">
        <w:t>Select ‘</w:t>
      </w:r>
      <w:r w:rsidR="00104909">
        <w:t>Hemispherical-conical (CASE 8)</w:t>
      </w:r>
      <w:r w:rsidRPr="00084655">
        <w:t>’ as</w:t>
      </w:r>
      <w:r w:rsidR="008D53AA">
        <w:t xml:space="preserve"> beam geometry</w:t>
      </w:r>
      <w:r w:rsidRPr="00084655">
        <w:t xml:space="preserve"> </w:t>
      </w:r>
      <w:proofErr w:type="gramStart"/>
      <w:r w:rsidRPr="00084655">
        <w:t>The</w:t>
      </w:r>
      <w:proofErr w:type="gramEnd"/>
      <w:r w:rsidRPr="00084655">
        <w:t xml:space="preserve"> number of rows should drop to 70 and the </w:t>
      </w:r>
      <w:proofErr w:type="spellStart"/>
      <w:r w:rsidRPr="00084655">
        <w:t>autobuilt</w:t>
      </w:r>
      <w:proofErr w:type="spellEnd"/>
      <w:r w:rsidRPr="00084655">
        <w:t xml:space="preserve"> SQL statement looks </w:t>
      </w:r>
      <w:r w:rsidR="00AF5843">
        <w:t>similar to</w:t>
      </w:r>
      <w:r w:rsidRPr="00084655">
        <w:t>:</w:t>
      </w:r>
    </w:p>
    <w:p w:rsidR="00B31CB1" w:rsidRDefault="00B31CB1" w:rsidP="00365381">
      <w:pPr>
        <w:pStyle w:val="Code"/>
        <w:rPr>
          <w:lang w:val="de-DE"/>
        </w:rPr>
      </w:pPr>
      <w:r w:rsidRPr="00B31CB1">
        <w:rPr>
          <w:lang w:val="de-DE"/>
        </w:rPr>
        <w:t>SELECT distinct count(*) FROM spectrum, campaign WHERE campaign.user_id = '6' AND spectrum.date &gt;= 20050531105830 AND spectrum.date &lt;= 20120224110223 AND spectrum.measurement_type_id = '2' AND spectrum.campaign_id = campaign.campaign_id</w:t>
      </w:r>
    </w:p>
    <w:p w:rsidR="002A0FFE" w:rsidRPr="00084655" w:rsidRDefault="002A0FFE" w:rsidP="00365381">
      <w:pPr>
        <w:pStyle w:val="Body"/>
      </w:pPr>
      <w:r w:rsidRPr="00084655">
        <w:t>As a matter of fact, the spectra selected by this query all belong to the goniometer campaign that you created in this tutorial. The same result set is returned when the goniometer campaign is selected implicitly.</w:t>
      </w:r>
    </w:p>
    <w:p w:rsidR="002A0FFE" w:rsidRPr="00084655" w:rsidRDefault="002A0FFE" w:rsidP="00365381">
      <w:pPr>
        <w:pStyle w:val="Body"/>
      </w:pPr>
      <w:r w:rsidRPr="00084655">
        <w:t>The result set can be further restricted by e.g. sampling geometry conditions. Narrow the search for spectra with zenith angles between 0</w:t>
      </w:r>
      <w:r w:rsidRPr="00084655">
        <w:rPr>
          <w:rFonts w:cs="Arial"/>
        </w:rPr>
        <w:t>º</w:t>
      </w:r>
      <w:r w:rsidRPr="00084655">
        <w:t xml:space="preserve"> and 30</w:t>
      </w:r>
      <w:r w:rsidRPr="00084655">
        <w:rPr>
          <w:rFonts w:cs="Arial"/>
        </w:rPr>
        <w:t>º</w:t>
      </w:r>
      <w:r w:rsidRPr="00084655">
        <w:t xml:space="preserve"> by entering a sensor zenith angle of 15 and a buffer size of 15</w:t>
      </w:r>
      <w:r w:rsidR="00AF5843">
        <w:t xml:space="preserve"> and sensor azimuth of 90 with buffer size 90</w:t>
      </w:r>
      <w:r w:rsidRPr="00084655">
        <w:t xml:space="preserve"> (cf. </w:t>
      </w:r>
      <w:r w:rsidR="00BF457D">
        <w:fldChar w:fldCharType="begin"/>
      </w:r>
      <w:r w:rsidR="00A30B2D">
        <w:instrText xml:space="preserve"> REF _Ref157411748 \h </w:instrText>
      </w:r>
      <w:r w:rsidR="00BF457D">
        <w:fldChar w:fldCharType="separate"/>
      </w:r>
      <w:r w:rsidR="00074453" w:rsidRPr="00084655">
        <w:t xml:space="preserve">Figure </w:t>
      </w:r>
      <w:r w:rsidR="00074453">
        <w:rPr>
          <w:noProof/>
        </w:rPr>
        <w:t>44</w:t>
      </w:r>
      <w:r w:rsidR="00BF457D">
        <w:fldChar w:fldCharType="end"/>
      </w:r>
      <w:r w:rsidRPr="00084655">
        <w:t>).</w:t>
      </w:r>
    </w:p>
    <w:p w:rsidR="002A0FFE" w:rsidRPr="00084655" w:rsidRDefault="00A112F9" w:rsidP="00365381">
      <w:pPr>
        <w:pStyle w:val="Figure"/>
      </w:pPr>
      <w:r>
        <w:rPr>
          <w:lang w:val="en-AU" w:eastAsia="en-AU"/>
        </w:rPr>
        <w:lastRenderedPageBreak/>
        <w:drawing>
          <wp:inline distT="0" distB="0" distL="0" distR="0">
            <wp:extent cx="4248233" cy="712470"/>
            <wp:effectExtent l="25400" t="0" r="0" b="0"/>
            <wp:docPr id="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srcRect/>
                    <a:stretch>
                      <a:fillRect/>
                    </a:stretch>
                  </pic:blipFill>
                  <pic:spPr bwMode="auto">
                    <a:xfrm>
                      <a:off x="0" y="0"/>
                      <a:ext cx="4266697" cy="71556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104" w:name="_Ref1574117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44</w:t>
      </w:r>
      <w:r w:rsidR="00BF457D">
        <w:rPr>
          <w:noProof/>
        </w:rPr>
        <w:fldChar w:fldCharType="end"/>
      </w:r>
      <w:bookmarkEnd w:id="104"/>
      <w:r w:rsidRPr="00084655">
        <w:t>: Specifying a sensor zenith</w:t>
      </w:r>
      <w:r w:rsidR="00A112F9">
        <w:t>/azimuth</w:t>
      </w:r>
      <w:r w:rsidRPr="00084655">
        <w:t xml:space="preserve"> angle</w:t>
      </w:r>
      <w:r w:rsidR="00A112F9">
        <w:t>s</w:t>
      </w:r>
      <w:r w:rsidRPr="00084655">
        <w:t xml:space="preserve"> and buffer value</w:t>
      </w:r>
      <w:r w:rsidR="00A112F9">
        <w:t>s</w:t>
      </w:r>
    </w:p>
    <w:p w:rsidR="002A0FFE" w:rsidRPr="00084655" w:rsidRDefault="002A0FFE" w:rsidP="00365381">
      <w:pPr>
        <w:pStyle w:val="Body"/>
      </w:pPr>
      <w:r w:rsidRPr="00084655">
        <w:t xml:space="preserve">The resulting SQL statement should look like: </w:t>
      </w:r>
    </w:p>
    <w:p w:rsidR="00F2157F" w:rsidRDefault="00B31CB1" w:rsidP="00365381">
      <w:pPr>
        <w:pStyle w:val="Code"/>
      </w:pPr>
      <w:r w:rsidRPr="00B31CB1">
        <w:rPr>
          <w:lang w:val="de-DE"/>
        </w:rPr>
        <w:t>SELECT distinct count(*) FROM spectrum, campaign, sampling_geometry WHERE campaign.user_id = '6' AND spectrum.date &gt;= 20050531105830 AND spectrum.date &lt;= 20120224110223 AND (sampling_geometry.sensor_zenith &gt;= 0.0 AND sampling_geometry.sensor_zenith &lt;= 30.0) AND (sampling_geometry.sensor_azimuth &gt;= 0.0 AND sampling_geometry.sensor_azimuth &lt;= 180.0) AND spectrum.measurement_type_id = '2' AND spectrum.campaign_id = campaign.campaign_id AND spectrum.sampling_geometry_id = sampling_geometry.sampling_geometry_id</w:t>
      </w:r>
    </w:p>
    <w:p w:rsidR="004C4C99" w:rsidRDefault="004C4C99" w:rsidP="00365381">
      <w:pPr>
        <w:pStyle w:val="Body"/>
      </w:pPr>
      <w:r>
        <w:t>The number of resulting rows should be 17.</w:t>
      </w:r>
    </w:p>
    <w:p w:rsidR="004C4C99" w:rsidRDefault="004C4C99" w:rsidP="00365381">
      <w:pPr>
        <w:pStyle w:val="Body"/>
      </w:pPr>
      <w:r>
        <w:t>Press the ‘Process’ button in the Query Builder to load the selected data into the Space Network Processor. Add a new Visualisation Module, configure it as ‘</w:t>
      </w:r>
      <w:proofErr w:type="spellStart"/>
      <w:r>
        <w:t>Gonio</w:t>
      </w:r>
      <w:proofErr w:type="spellEnd"/>
      <w:r>
        <w:t xml:space="preserve"> Hemisphere Explorer’ and connect it with the input space (</w:t>
      </w:r>
      <w:r w:rsidR="00BF457D">
        <w:fldChar w:fldCharType="begin"/>
      </w:r>
      <w:r w:rsidR="00A30B2D">
        <w:instrText xml:space="preserve"> REF _Ref97872534 \h </w:instrText>
      </w:r>
      <w:r w:rsidR="00BF457D">
        <w:fldChar w:fldCharType="separate"/>
      </w:r>
      <w:r w:rsidR="00074453">
        <w:t xml:space="preserve">Figure </w:t>
      </w:r>
      <w:r w:rsidR="00074453">
        <w:rPr>
          <w:noProof/>
        </w:rPr>
        <w:t>45</w:t>
      </w:r>
      <w:r w:rsidR="00BF457D">
        <w:fldChar w:fldCharType="end"/>
      </w:r>
      <w:r>
        <w:t xml:space="preserve">). </w:t>
      </w:r>
    </w:p>
    <w:p w:rsidR="004C4C99" w:rsidRPr="00EB49E0" w:rsidRDefault="004C4C99" w:rsidP="00365381">
      <w:pPr>
        <w:pStyle w:val="Figure"/>
      </w:pPr>
      <w:r w:rsidRPr="00EB49E0">
        <w:rPr>
          <w:lang w:val="en-AU" w:eastAsia="en-AU"/>
        </w:rPr>
        <w:drawing>
          <wp:inline distT="0" distB="0" distL="0" distR="0">
            <wp:extent cx="3368675" cy="1734203"/>
            <wp:effectExtent l="25400" t="0" r="9525" b="0"/>
            <wp:docPr id="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srcRect/>
                    <a:stretch>
                      <a:fillRect/>
                    </a:stretch>
                  </pic:blipFill>
                  <pic:spPr bwMode="auto">
                    <a:xfrm>
                      <a:off x="0" y="0"/>
                      <a:ext cx="3365762" cy="1732704"/>
                    </a:xfrm>
                    <a:prstGeom prst="rect">
                      <a:avLst/>
                    </a:prstGeom>
                    <a:noFill/>
                    <a:ln w="9525">
                      <a:noFill/>
                      <a:miter lim="800000"/>
                      <a:headEnd/>
                      <a:tailEnd/>
                    </a:ln>
                  </pic:spPr>
                </pic:pic>
              </a:graphicData>
            </a:graphic>
          </wp:inline>
        </w:drawing>
      </w:r>
    </w:p>
    <w:p w:rsidR="004C4C99" w:rsidRDefault="004C4C99" w:rsidP="00365381">
      <w:pPr>
        <w:pStyle w:val="Caption"/>
      </w:pPr>
      <w:bookmarkStart w:id="105" w:name="_Ref9787253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45</w:t>
      </w:r>
      <w:r w:rsidR="00BF457D">
        <w:rPr>
          <w:noProof/>
        </w:rPr>
        <w:fldChar w:fldCharType="end"/>
      </w:r>
      <w:bookmarkEnd w:id="105"/>
      <w:r>
        <w:t xml:space="preserve">: </w:t>
      </w:r>
      <w:proofErr w:type="spellStart"/>
      <w:r>
        <w:t>Gonio</w:t>
      </w:r>
      <w:proofErr w:type="spellEnd"/>
      <w:r>
        <w:t xml:space="preserve"> Hemisphere Explorer connected to the input space</w:t>
      </w:r>
    </w:p>
    <w:p w:rsidR="004C4C99" w:rsidRDefault="004C4C99" w:rsidP="00365381">
      <w:pPr>
        <w:pStyle w:val="Body"/>
      </w:pPr>
      <w:r>
        <w:t xml:space="preserve">Press the ‘Run’ button of the Space Network Processor. A </w:t>
      </w:r>
      <w:proofErr w:type="spellStart"/>
      <w:r>
        <w:t>Gonio</w:t>
      </w:r>
      <w:proofErr w:type="spellEnd"/>
      <w:r>
        <w:t xml:space="preserve"> Hemisphere Explorer window will open (</w:t>
      </w:r>
      <w:r w:rsidR="00BF457D">
        <w:fldChar w:fldCharType="begin"/>
      </w:r>
      <w:r w:rsidR="00A30B2D">
        <w:instrText xml:space="preserve"> REF _Ref97872779 \h </w:instrText>
      </w:r>
      <w:r w:rsidR="00BF457D">
        <w:fldChar w:fldCharType="separate"/>
      </w:r>
      <w:r w:rsidR="00074453">
        <w:t xml:space="preserve">Figure </w:t>
      </w:r>
      <w:r w:rsidR="00074453">
        <w:rPr>
          <w:noProof/>
        </w:rPr>
        <w:t>46</w:t>
      </w:r>
      <w:r w:rsidR="00BF457D">
        <w:fldChar w:fldCharType="end"/>
      </w:r>
      <w:r>
        <w:t>).</w:t>
      </w:r>
    </w:p>
    <w:p w:rsidR="004C4C99" w:rsidRDefault="004C4C99" w:rsidP="00365381">
      <w:pPr>
        <w:pStyle w:val="Figure"/>
      </w:pPr>
      <w:r>
        <w:rPr>
          <w:lang w:val="en-AU" w:eastAsia="en-AU"/>
        </w:rPr>
        <w:lastRenderedPageBreak/>
        <w:drawing>
          <wp:inline distT="0" distB="0" distL="0" distR="0">
            <wp:extent cx="5580380" cy="3184878"/>
            <wp:effectExtent l="25400" t="0" r="7620" b="0"/>
            <wp:docPr id="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5580380" cy="3184878"/>
                    </a:xfrm>
                    <a:prstGeom prst="rect">
                      <a:avLst/>
                    </a:prstGeom>
                    <a:noFill/>
                    <a:ln w="9525">
                      <a:noFill/>
                      <a:miter lim="800000"/>
                      <a:headEnd/>
                      <a:tailEnd/>
                    </a:ln>
                  </pic:spPr>
                </pic:pic>
              </a:graphicData>
            </a:graphic>
          </wp:inline>
        </w:drawing>
      </w:r>
    </w:p>
    <w:p w:rsidR="004C4C99" w:rsidRDefault="004C4C99" w:rsidP="00365381">
      <w:pPr>
        <w:pStyle w:val="Caption"/>
      </w:pPr>
      <w:bookmarkStart w:id="106" w:name="_Ref97872779"/>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46</w:t>
      </w:r>
      <w:r w:rsidR="00BF457D">
        <w:rPr>
          <w:noProof/>
        </w:rPr>
        <w:fldChar w:fldCharType="end"/>
      </w:r>
      <w:bookmarkEnd w:id="106"/>
      <w:r>
        <w:t xml:space="preserve">: </w:t>
      </w:r>
      <w:proofErr w:type="spellStart"/>
      <w:r>
        <w:t>Gonio</w:t>
      </w:r>
      <w:proofErr w:type="spellEnd"/>
      <w:r>
        <w:t xml:space="preserve"> Hemisphere Explorer showing the data points selected in the Query Browser</w:t>
      </w:r>
    </w:p>
    <w:p w:rsidR="002A0FFE" w:rsidRPr="004C4C99" w:rsidRDefault="004C4C99" w:rsidP="00365381">
      <w:pPr>
        <w:pStyle w:val="Body"/>
      </w:pPr>
      <w:r>
        <w:t>Note that according to the selection in the Query Browser, on</w:t>
      </w:r>
      <w:r w:rsidR="00487FDD">
        <w:t>ly a limited number of points are</w:t>
      </w:r>
      <w:r>
        <w:t xml:space="preserve"> displayed</w:t>
      </w:r>
      <w:r w:rsidR="00487FDD">
        <w:t xml:space="preserve">. The </w:t>
      </w:r>
      <w:proofErr w:type="spellStart"/>
      <w:r w:rsidR="00487FDD">
        <w:t>Gonio</w:t>
      </w:r>
      <w:proofErr w:type="spellEnd"/>
      <w:r w:rsidR="00487FDD">
        <w:t xml:space="preserve"> Hemisphere Explorer can handle any number of </w:t>
      </w:r>
      <w:proofErr w:type="spellStart"/>
      <w:r w:rsidR="00487FDD">
        <w:t>spectrodirectional</w:t>
      </w:r>
      <w:proofErr w:type="spellEnd"/>
      <w:r w:rsidR="00487FDD">
        <w:t xml:space="preserve"> data points and could thus be used on data stemming from different goniometer systems as well.</w:t>
      </w:r>
    </w:p>
    <w:p w:rsidR="002A0FFE" w:rsidRPr="00084655" w:rsidRDefault="009F4DC0" w:rsidP="00365381">
      <w:pPr>
        <w:pStyle w:val="Body"/>
      </w:pPr>
      <w:r>
        <w:t xml:space="preserve">The data comprises </w:t>
      </w:r>
      <w:proofErr w:type="spellStart"/>
      <w:r>
        <w:t>spectrodirectional</w:t>
      </w:r>
      <w:proofErr w:type="spellEnd"/>
      <w:r>
        <w:t xml:space="preserve"> measurements of a wheat field (triticale). The hemispherical plot nicely illustrates the backward scattering of vegetation canopies (highest radiances are observed in the principal plane). The illumination source is at azimuth position 180° in the shown plot.</w:t>
      </w:r>
    </w:p>
    <w:p w:rsidR="00EC7A09" w:rsidRDefault="00EC7A09" w:rsidP="00365381">
      <w:pPr>
        <w:pStyle w:val="Body"/>
      </w:pPr>
      <w:bookmarkStart w:id="107" w:name="_Toc355280441"/>
      <w:bookmarkStart w:id="108" w:name="_Ref356556507"/>
      <w:bookmarkStart w:id="109" w:name="_Ref356556512"/>
    </w:p>
    <w:p w:rsidR="00DE79D5" w:rsidRPr="00084655" w:rsidRDefault="0098760F" w:rsidP="00EC7A09">
      <w:pPr>
        <w:pStyle w:val="Heading1"/>
      </w:pPr>
      <w:bookmarkStart w:id="110" w:name="_Toc355280442"/>
      <w:bookmarkStart w:id="111" w:name="_Toc359315580"/>
      <w:bookmarkEnd w:id="107"/>
      <w:bookmarkEnd w:id="108"/>
      <w:bookmarkEnd w:id="109"/>
      <w:r>
        <w:lastRenderedPageBreak/>
        <w:t xml:space="preserve">Document </w:t>
      </w:r>
      <w:r w:rsidR="00DE79D5" w:rsidRPr="00084655">
        <w:t>History</w:t>
      </w:r>
      <w:bookmarkEnd w:id="110"/>
      <w:bookmarkEnd w:id="111"/>
    </w:p>
    <w:tbl>
      <w:tblPr>
        <w:tblW w:w="0" w:type="auto"/>
        <w:tblLayout w:type="fixed"/>
        <w:tblCellMar>
          <w:left w:w="70" w:type="dxa"/>
          <w:right w:w="70" w:type="dxa"/>
        </w:tblCellMar>
        <w:tblLook w:val="0000" w:firstRow="0" w:lastRow="0" w:firstColumn="0" w:lastColumn="0" w:noHBand="0" w:noVBand="0"/>
      </w:tblPr>
      <w:tblGrid>
        <w:gridCol w:w="1063"/>
        <w:gridCol w:w="1275"/>
        <w:gridCol w:w="1701"/>
        <w:gridCol w:w="4820"/>
      </w:tblGrid>
      <w:tr w:rsidR="00DE79D5"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Version</w:t>
            </w:r>
          </w:p>
        </w:tc>
        <w:tc>
          <w:tcPr>
            <w:tcW w:w="1275"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Date</w:t>
            </w:r>
          </w:p>
        </w:tc>
        <w:tc>
          <w:tcPr>
            <w:tcW w:w="1701"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Author</w:t>
            </w:r>
          </w:p>
        </w:tc>
        <w:tc>
          <w:tcPr>
            <w:tcW w:w="4820"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Remark</w:t>
            </w:r>
          </w:p>
        </w:tc>
      </w:tr>
      <w:tr w:rsidR="00245196"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3.0</w:t>
            </w:r>
          </w:p>
        </w:tc>
        <w:tc>
          <w:tcPr>
            <w:tcW w:w="1275"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w:t>
            </w:r>
            <w:r w:rsidR="002C3B6A">
              <w:rPr>
                <w:lang w:val="en-GB"/>
              </w:rPr>
              <w:t xml:space="preserve"> TBD</w:t>
            </w:r>
          </w:p>
        </w:tc>
        <w:tc>
          <w:tcPr>
            <w:tcW w:w="1701"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Peter Roberts (Intersect)</w:t>
            </w:r>
          </w:p>
        </w:tc>
        <w:tc>
          <w:tcPr>
            <w:tcW w:w="4820" w:type="dxa"/>
            <w:tcBorders>
              <w:top w:val="single" w:sz="6" w:space="0" w:color="auto"/>
              <w:bottom w:val="single" w:sz="6" w:space="0" w:color="auto"/>
              <w:right w:val="single" w:sz="6" w:space="0" w:color="auto"/>
            </w:tcBorders>
          </w:tcPr>
          <w:p w:rsidR="00245196" w:rsidRDefault="00074453" w:rsidP="00074453">
            <w:pPr>
              <w:pStyle w:val="texte1"/>
              <w:keepNext/>
              <w:keepLines/>
              <w:ind w:left="0"/>
              <w:rPr>
                <w:lang w:val="en-GB"/>
              </w:rPr>
            </w:pPr>
            <w:r>
              <w:rPr>
                <w:lang w:val="en-GB"/>
              </w:rPr>
              <w:t>The Tutorial Chapter has been separated from the User Guide into its own document.</w:t>
            </w:r>
          </w:p>
        </w:tc>
      </w:tr>
    </w:tbl>
    <w:p w:rsidR="00571329" w:rsidRPr="00256F45" w:rsidRDefault="00571329" w:rsidP="00365381">
      <w:pPr>
        <w:pStyle w:val="Body"/>
      </w:pPr>
      <w:bookmarkStart w:id="112" w:name="_GoBack"/>
      <w:bookmarkEnd w:id="112"/>
    </w:p>
    <w:sectPr w:rsidR="00571329" w:rsidRPr="00256F45" w:rsidSect="00E47832">
      <w:headerReference w:type="default" r:id="rId68"/>
      <w:footerReference w:type="default" r:id="rId69"/>
      <w:headerReference w:type="first" r:id="rId70"/>
      <w:footerReference w:type="first" r:id="rId71"/>
      <w:type w:val="continuous"/>
      <w:pgSz w:w="11907" w:h="16840" w:code="9"/>
      <w:pgMar w:top="1394" w:right="1134" w:bottom="1701" w:left="1418" w:header="720" w:footer="59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5" w:author="Daniel Kükenbrink" w:date="2013-04-18T22:06:00Z" w:initials="DK">
    <w:p w:rsidR="005E3847" w:rsidRDefault="005E3847">
      <w:pPr>
        <w:pStyle w:val="CommentText"/>
      </w:pPr>
      <w:r>
        <w:rPr>
          <w:rStyle w:val="CommentReference"/>
        </w:rPr>
        <w:annotationRef/>
      </w:r>
      <w:r>
        <w:t>Which one?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61D" w:rsidRDefault="0016361D">
      <w:r>
        <w:separator/>
      </w:r>
    </w:p>
  </w:endnote>
  <w:endnote w:type="continuationSeparator" w:id="0">
    <w:p w:rsidR="0016361D" w:rsidRDefault="0016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16361D"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5E3847">
      <w:rPr>
        <w:noProof/>
      </w:rPr>
      <w:t>SPECCHIO_UserGuide.docx</w:t>
    </w:r>
    <w:r>
      <w:rPr>
        <w:noProof/>
      </w:rPr>
      <w:fldChar w:fldCharType="end"/>
    </w:r>
  </w:p>
  <w:p w:rsidR="005E3847" w:rsidRDefault="005E3847" w:rsidP="00796C6A">
    <w:pPr>
      <w:pStyle w:val="Footer"/>
      <w:pBdr>
        <w:top w:val="single" w:sz="18" w:space="5" w:color="0070C0"/>
      </w:pBdr>
      <w:tabs>
        <w:tab w:val="clear" w:pos="7938"/>
        <w:tab w:val="right" w:pos="9356"/>
      </w:tabs>
    </w:pPr>
    <w:r>
      <w:t xml:space="preserve">Version </w:t>
    </w:r>
    <w:r w:rsidR="0016361D">
      <w:fldChar w:fldCharType="begin"/>
    </w:r>
    <w:r w:rsidR="0016361D">
      <w:instrText>REF VQS</w:instrText>
    </w:r>
    <w:r w:rsidR="0016361D">
      <w:fldChar w:fldCharType="separate"/>
    </w:r>
    <w:r>
      <w:rPr>
        <w:noProof/>
      </w:rPr>
      <w:t>3.0</w:t>
    </w:r>
    <w:r w:rsidR="0016361D">
      <w:rPr>
        <w:noProof/>
      </w:rPr>
      <w:fldChar w:fldCharType="end"/>
    </w:r>
    <w:r>
      <w:t xml:space="preserve"> / </w:t>
    </w:r>
    <w:r w:rsidR="0016361D">
      <w:fldChar w:fldCharType="begin"/>
    </w:r>
    <w:r w:rsidR="0016361D">
      <w:instrText>REF DD</w:instrText>
    </w:r>
    <w:r w:rsidR="0016361D">
      <w:fldChar w:fldCharType="separate"/>
    </w:r>
    <w:r>
      <w:rPr>
        <w:noProof/>
      </w:rPr>
      <w:t>30.05.2012</w:t>
    </w:r>
    <w:r w:rsidR="0016361D">
      <w:rPr>
        <w:noProof/>
      </w:rPr>
      <w:fldChar w:fldCharType="end"/>
    </w:r>
    <w:r>
      <w:tab/>
    </w:r>
    <w:r>
      <w:tab/>
      <w:t>Pag</w:t>
    </w:r>
    <w:r w:rsidRPr="008030FC">
      <w:t xml:space="preserve">e </w:t>
    </w:r>
    <w:r w:rsidR="0016361D">
      <w:fldChar w:fldCharType="begin"/>
    </w:r>
    <w:r w:rsidR="0016361D">
      <w:instrText>PAGE</w:instrText>
    </w:r>
    <w:r w:rsidR="0016361D">
      <w:fldChar w:fldCharType="separate"/>
    </w:r>
    <w:r w:rsidR="00280BF8">
      <w:rPr>
        <w:noProof/>
      </w:rPr>
      <w:t>28</w:t>
    </w:r>
    <w:r w:rsidR="0016361D">
      <w:rPr>
        <w:noProof/>
      </w:rPr>
      <w:fldChar w:fldCharType="end"/>
    </w:r>
    <w:r w:rsidRPr="008030FC">
      <w:t xml:space="preserve"> </w:t>
    </w:r>
    <w:r>
      <w:t xml:space="preserve">of </w:t>
    </w:r>
    <w:r w:rsidR="0016361D">
      <w:fldChar w:fldCharType="begin"/>
    </w:r>
    <w:r w:rsidR="0016361D">
      <w:instrText xml:space="preserve">NUMPAGES </w:instrText>
    </w:r>
    <w:r w:rsidR="0016361D">
      <w:fldChar w:fldCharType="separate"/>
    </w:r>
    <w:r w:rsidR="00280BF8">
      <w:rPr>
        <w:noProof/>
      </w:rPr>
      <w:t>28</w:t>
    </w:r>
    <w:r w:rsidR="0016361D">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61D" w:rsidRDefault="0016361D">
      <w:r>
        <w:separator/>
      </w:r>
    </w:p>
  </w:footnote>
  <w:footnote w:type="continuationSeparator" w:id="0">
    <w:p w:rsidR="0016361D" w:rsidRDefault="001636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Pr="00796C6A">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0016361D">
      <w:fldChar w:fldCharType="begin"/>
    </w:r>
    <w:r w:rsidR="0016361D">
      <w:instrText xml:space="preserve"> REF DOC_TITLE \* CHARFORMAT </w:instrText>
    </w:r>
    <w:r w:rsidR="0016361D">
      <w:fldChar w:fldCharType="separate"/>
    </w:r>
    <w:r>
      <w:t>User Guide</w:t>
    </w:r>
    <w:r w:rsidR="0016361D">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847" w:rsidRDefault="005E3847">
    <w:pPr>
      <w:framePr w:w="3255" w:h="992" w:wrap="notBeside" w:vAnchor="text" w:hAnchor="margin" w:y="1"/>
    </w:pPr>
  </w:p>
  <w:p w:rsidR="005E3847" w:rsidRDefault="005E3847">
    <w:pPr>
      <w:framePr w:w="3255" w:h="992" w:wrap="notBeside" w:vAnchor="text" w:hAnchor="margin" w:y="1"/>
    </w:pPr>
  </w:p>
  <w:p w:rsidR="005E3847" w:rsidRDefault="005E3847">
    <w:pPr>
      <w:rPr>
        <w:sz w:val="28"/>
        <w:szCs w:val="28"/>
      </w:rPr>
    </w:pPr>
    <w:r>
      <w:rPr>
        <w:sz w:val="28"/>
        <w:szCs w:val="28"/>
      </w:rPr>
      <w:t>Remote Sensing Laboratories</w:t>
    </w:r>
  </w:p>
  <w:p w:rsidR="005E3847" w:rsidRDefault="005E3847">
    <w:pPr>
      <w:rPr>
        <w:sz w:val="28"/>
        <w:szCs w:val="28"/>
      </w:rPr>
    </w:pPr>
    <w:r>
      <w:rPr>
        <w:sz w:val="28"/>
        <w:szCs w:val="28"/>
      </w:rPr>
      <w:t>Department of Geography</w:t>
    </w:r>
  </w:p>
  <w:p w:rsidR="005E3847" w:rsidRPr="00192611" w:rsidRDefault="005E3847">
    <w:pPr>
      <w:rPr>
        <w:sz w:val="28"/>
        <w:szCs w:val="28"/>
      </w:rPr>
    </w:pPr>
    <w:r>
      <w:rPr>
        <w:sz w:val="28"/>
        <w:szCs w:val="28"/>
      </w:rPr>
      <w:t>University of Zurich</w:t>
    </w:r>
  </w:p>
  <w:p w:rsidR="005E3847" w:rsidRDefault="005E3847">
    <w:pPr>
      <w:rPr>
        <w:sz w:val="36"/>
      </w:rPr>
    </w:pPr>
  </w:p>
  <w:p w:rsidR="005E3847" w:rsidRDefault="005E3847">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Pr="00796C6A">
      <w:rPr>
        <w:b/>
        <w:noProof/>
      </w:rPr>
      <w:t>SPECCHIO</w:t>
    </w:r>
    <w:r>
      <w:rPr>
        <w:b/>
        <w:noProof/>
      </w:rPr>
      <w:fldChar w:fldCharType="end"/>
    </w:r>
  </w:p>
  <w:p w:rsidR="005E3847" w:rsidRDefault="005E3847">
    <w:pPr>
      <w:pBdr>
        <w:bottom w:val="single" w:sz="6" w:space="1" w:color="auto"/>
      </w:pBdr>
      <w:rPr>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1A5382E"/>
    <w:multiLevelType w:val="hybridMultilevel"/>
    <w:tmpl w:val="5B649EBE"/>
    <w:lvl w:ilvl="0" w:tplc="5DA8747C">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5F7677"/>
    <w:multiLevelType w:val="hybridMultilevel"/>
    <w:tmpl w:val="082249FA"/>
    <w:lvl w:ilvl="0" w:tplc="7B92EBAE">
      <w:start w:val="1"/>
      <w:numFmt w:val="upperLetter"/>
      <w:pStyle w:val="Appendix1"/>
      <w:lvlText w:val="Appendix %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3A159E9"/>
    <w:multiLevelType w:val="multilevel"/>
    <w:tmpl w:val="F59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5653A"/>
    <w:multiLevelType w:val="multilevel"/>
    <w:tmpl w:val="63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E219B5"/>
    <w:multiLevelType w:val="multilevel"/>
    <w:tmpl w:val="AF7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265BC"/>
    <w:multiLevelType w:val="multilevel"/>
    <w:tmpl w:val="2EF2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A293D"/>
    <w:multiLevelType w:val="hybridMultilevel"/>
    <w:tmpl w:val="6EBA7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8A8163E"/>
    <w:multiLevelType w:val="hybridMultilevel"/>
    <w:tmpl w:val="F87434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CA31762"/>
    <w:multiLevelType w:val="hybridMultilevel"/>
    <w:tmpl w:val="CBC6E1A4"/>
    <w:lvl w:ilvl="0" w:tplc="CB842362">
      <w:start w:val="3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5506A"/>
    <w:multiLevelType w:val="multilevel"/>
    <w:tmpl w:val="5B20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EE2896"/>
    <w:multiLevelType w:val="hybridMultilevel"/>
    <w:tmpl w:val="6BB4384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2">
    <w:nsid w:val="38430F79"/>
    <w:multiLevelType w:val="multilevel"/>
    <w:tmpl w:val="958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86FD7"/>
    <w:multiLevelType w:val="hybridMultilevel"/>
    <w:tmpl w:val="B878557E"/>
    <w:lvl w:ilvl="0" w:tplc="0610FEA0">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5DA0115"/>
    <w:multiLevelType w:val="multilevel"/>
    <w:tmpl w:val="3C9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F56F9"/>
    <w:multiLevelType w:val="hybridMultilevel"/>
    <w:tmpl w:val="2102A692"/>
    <w:lvl w:ilvl="0" w:tplc="A1C20210">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80120B5"/>
    <w:multiLevelType w:val="hybridMultilevel"/>
    <w:tmpl w:val="06F66D2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7">
    <w:nsid w:val="5CD05B2F"/>
    <w:multiLevelType w:val="multilevel"/>
    <w:tmpl w:val="E3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F04CEA"/>
    <w:multiLevelType w:val="hybridMultilevel"/>
    <w:tmpl w:val="5DD64DD2"/>
    <w:lvl w:ilvl="0" w:tplc="5BCC20DE">
      <w:start w:val="1"/>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20">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CAD6AEB"/>
    <w:multiLevelType w:val="multilevel"/>
    <w:tmpl w:val="EE9452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8"/>
  </w:num>
  <w:num w:numId="4">
    <w:abstractNumId w:val="20"/>
  </w:num>
  <w:num w:numId="5">
    <w:abstractNumId w:val="21"/>
  </w:num>
  <w:num w:numId="6">
    <w:abstractNumId w:val="2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num>
  <w:num w:numId="9">
    <w:abstractNumId w:val="8"/>
  </w:num>
  <w:num w:numId="10">
    <w:abstractNumId w:val="14"/>
  </w:num>
  <w:num w:numId="11">
    <w:abstractNumId w:val="3"/>
  </w:num>
  <w:num w:numId="12">
    <w:abstractNumId w:val="17"/>
  </w:num>
  <w:num w:numId="13">
    <w:abstractNumId w:val="5"/>
  </w:num>
  <w:num w:numId="14">
    <w:abstractNumId w:val="12"/>
  </w:num>
  <w:num w:numId="15">
    <w:abstractNumId w:val="6"/>
  </w:num>
  <w:num w:numId="16">
    <w:abstractNumId w:val="4"/>
  </w:num>
  <w:num w:numId="17">
    <w:abstractNumId w:val="16"/>
  </w:num>
  <w:num w:numId="18">
    <w:abstractNumId w:val="1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0"/>
  </w:num>
  <w:num w:numId="23">
    <w:abstractNumId w:val="9"/>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1"/>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10092"/>
    <w:rsid w:val="00011779"/>
    <w:rsid w:val="00013DA4"/>
    <w:rsid w:val="00015032"/>
    <w:rsid w:val="00016B67"/>
    <w:rsid w:val="00016E20"/>
    <w:rsid w:val="00017673"/>
    <w:rsid w:val="00021137"/>
    <w:rsid w:val="00022766"/>
    <w:rsid w:val="000255E5"/>
    <w:rsid w:val="00027485"/>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453"/>
    <w:rsid w:val="0007482B"/>
    <w:rsid w:val="000758C5"/>
    <w:rsid w:val="00075C80"/>
    <w:rsid w:val="000774F2"/>
    <w:rsid w:val="0008201A"/>
    <w:rsid w:val="000838C4"/>
    <w:rsid w:val="00085B0D"/>
    <w:rsid w:val="00086FDC"/>
    <w:rsid w:val="000874EE"/>
    <w:rsid w:val="000877F1"/>
    <w:rsid w:val="000905CA"/>
    <w:rsid w:val="00090A5F"/>
    <w:rsid w:val="000959EF"/>
    <w:rsid w:val="0009755C"/>
    <w:rsid w:val="000A07A9"/>
    <w:rsid w:val="000A0BF5"/>
    <w:rsid w:val="000A4D03"/>
    <w:rsid w:val="000B0A45"/>
    <w:rsid w:val="000B187D"/>
    <w:rsid w:val="000B2148"/>
    <w:rsid w:val="000B2A90"/>
    <w:rsid w:val="000B40E5"/>
    <w:rsid w:val="000B723E"/>
    <w:rsid w:val="000C0B06"/>
    <w:rsid w:val="000C3727"/>
    <w:rsid w:val="000C4344"/>
    <w:rsid w:val="000C5874"/>
    <w:rsid w:val="000D0BD0"/>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6294"/>
    <w:rsid w:val="001265C9"/>
    <w:rsid w:val="00126BD4"/>
    <w:rsid w:val="001310CE"/>
    <w:rsid w:val="001329BB"/>
    <w:rsid w:val="001337AF"/>
    <w:rsid w:val="00133A34"/>
    <w:rsid w:val="00136097"/>
    <w:rsid w:val="001361E8"/>
    <w:rsid w:val="00141131"/>
    <w:rsid w:val="001417E3"/>
    <w:rsid w:val="00142473"/>
    <w:rsid w:val="00145B70"/>
    <w:rsid w:val="0014777F"/>
    <w:rsid w:val="00151B64"/>
    <w:rsid w:val="00152B61"/>
    <w:rsid w:val="00153AAA"/>
    <w:rsid w:val="00155FA4"/>
    <w:rsid w:val="001572A2"/>
    <w:rsid w:val="00157B6F"/>
    <w:rsid w:val="00161874"/>
    <w:rsid w:val="00163196"/>
    <w:rsid w:val="0016361D"/>
    <w:rsid w:val="00163936"/>
    <w:rsid w:val="00164972"/>
    <w:rsid w:val="00170A8D"/>
    <w:rsid w:val="001761E4"/>
    <w:rsid w:val="001810F6"/>
    <w:rsid w:val="0018135B"/>
    <w:rsid w:val="00182987"/>
    <w:rsid w:val="001846DE"/>
    <w:rsid w:val="00184B5A"/>
    <w:rsid w:val="00185AD4"/>
    <w:rsid w:val="001866F7"/>
    <w:rsid w:val="00187EAB"/>
    <w:rsid w:val="0019048D"/>
    <w:rsid w:val="00190D9D"/>
    <w:rsid w:val="001941F1"/>
    <w:rsid w:val="00195485"/>
    <w:rsid w:val="00195F1E"/>
    <w:rsid w:val="001A05D9"/>
    <w:rsid w:val="001A1F98"/>
    <w:rsid w:val="001A3AD1"/>
    <w:rsid w:val="001A3E85"/>
    <w:rsid w:val="001A42EB"/>
    <w:rsid w:val="001A43B4"/>
    <w:rsid w:val="001B1819"/>
    <w:rsid w:val="001B3A12"/>
    <w:rsid w:val="001B6174"/>
    <w:rsid w:val="001B763C"/>
    <w:rsid w:val="001C312D"/>
    <w:rsid w:val="001C5A74"/>
    <w:rsid w:val="001C6618"/>
    <w:rsid w:val="001D236D"/>
    <w:rsid w:val="001D26D4"/>
    <w:rsid w:val="001D57A4"/>
    <w:rsid w:val="001E298F"/>
    <w:rsid w:val="001E37BC"/>
    <w:rsid w:val="001E3B63"/>
    <w:rsid w:val="001E4F7D"/>
    <w:rsid w:val="001E5C3C"/>
    <w:rsid w:val="001E65B1"/>
    <w:rsid w:val="001E70D6"/>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5E1"/>
    <w:rsid w:val="00221E94"/>
    <w:rsid w:val="002237E8"/>
    <w:rsid w:val="00224EB6"/>
    <w:rsid w:val="0022783A"/>
    <w:rsid w:val="00227A50"/>
    <w:rsid w:val="00233900"/>
    <w:rsid w:val="00235191"/>
    <w:rsid w:val="002353F8"/>
    <w:rsid w:val="002415EF"/>
    <w:rsid w:val="00243D76"/>
    <w:rsid w:val="00244276"/>
    <w:rsid w:val="00244E28"/>
    <w:rsid w:val="00245196"/>
    <w:rsid w:val="00245A33"/>
    <w:rsid w:val="00254A05"/>
    <w:rsid w:val="00255BE8"/>
    <w:rsid w:val="0025635E"/>
    <w:rsid w:val="00256F45"/>
    <w:rsid w:val="002574CB"/>
    <w:rsid w:val="002601B8"/>
    <w:rsid w:val="002618F4"/>
    <w:rsid w:val="002645A6"/>
    <w:rsid w:val="002677CF"/>
    <w:rsid w:val="00267C8A"/>
    <w:rsid w:val="002727A2"/>
    <w:rsid w:val="002767D2"/>
    <w:rsid w:val="00277EAA"/>
    <w:rsid w:val="00280BF8"/>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B10D8"/>
    <w:rsid w:val="002B31FB"/>
    <w:rsid w:val="002B46C1"/>
    <w:rsid w:val="002B5ED5"/>
    <w:rsid w:val="002C0B19"/>
    <w:rsid w:val="002C1A9A"/>
    <w:rsid w:val="002C3B6A"/>
    <w:rsid w:val="002D26AF"/>
    <w:rsid w:val="002D4E89"/>
    <w:rsid w:val="002E1EF5"/>
    <w:rsid w:val="002E2195"/>
    <w:rsid w:val="002E2FCF"/>
    <w:rsid w:val="002E3320"/>
    <w:rsid w:val="002E478E"/>
    <w:rsid w:val="002E79AF"/>
    <w:rsid w:val="002F155E"/>
    <w:rsid w:val="002F3529"/>
    <w:rsid w:val="002F3B8E"/>
    <w:rsid w:val="002F47D9"/>
    <w:rsid w:val="002F5F99"/>
    <w:rsid w:val="00300FF1"/>
    <w:rsid w:val="00305207"/>
    <w:rsid w:val="00306258"/>
    <w:rsid w:val="0030705E"/>
    <w:rsid w:val="00317107"/>
    <w:rsid w:val="00321296"/>
    <w:rsid w:val="00323D79"/>
    <w:rsid w:val="00323FF2"/>
    <w:rsid w:val="003266A3"/>
    <w:rsid w:val="003279C8"/>
    <w:rsid w:val="00334C91"/>
    <w:rsid w:val="00334E6C"/>
    <w:rsid w:val="00334F7C"/>
    <w:rsid w:val="0033520F"/>
    <w:rsid w:val="00335C2A"/>
    <w:rsid w:val="00337E91"/>
    <w:rsid w:val="00340BAD"/>
    <w:rsid w:val="00343430"/>
    <w:rsid w:val="00343837"/>
    <w:rsid w:val="00345724"/>
    <w:rsid w:val="00346654"/>
    <w:rsid w:val="003472B9"/>
    <w:rsid w:val="003479CF"/>
    <w:rsid w:val="00350C84"/>
    <w:rsid w:val="00351CC1"/>
    <w:rsid w:val="00353125"/>
    <w:rsid w:val="00355DEE"/>
    <w:rsid w:val="00356BA2"/>
    <w:rsid w:val="003579B4"/>
    <w:rsid w:val="00360D13"/>
    <w:rsid w:val="00362A26"/>
    <w:rsid w:val="00363277"/>
    <w:rsid w:val="00365381"/>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A22"/>
    <w:rsid w:val="00392B0B"/>
    <w:rsid w:val="0039380A"/>
    <w:rsid w:val="0039469A"/>
    <w:rsid w:val="00395E91"/>
    <w:rsid w:val="003963DF"/>
    <w:rsid w:val="00396B9D"/>
    <w:rsid w:val="003A1458"/>
    <w:rsid w:val="003A363C"/>
    <w:rsid w:val="003B0D44"/>
    <w:rsid w:val="003B10F3"/>
    <w:rsid w:val="003B29B2"/>
    <w:rsid w:val="003C0124"/>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4291"/>
    <w:rsid w:val="00425801"/>
    <w:rsid w:val="00425ABF"/>
    <w:rsid w:val="00427012"/>
    <w:rsid w:val="00430506"/>
    <w:rsid w:val="004309AF"/>
    <w:rsid w:val="004310DB"/>
    <w:rsid w:val="0043189B"/>
    <w:rsid w:val="00432D97"/>
    <w:rsid w:val="00434083"/>
    <w:rsid w:val="0043642F"/>
    <w:rsid w:val="00436BD9"/>
    <w:rsid w:val="00436FF7"/>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D72"/>
    <w:rsid w:val="00493F81"/>
    <w:rsid w:val="004961F4"/>
    <w:rsid w:val="00497214"/>
    <w:rsid w:val="004A1EC4"/>
    <w:rsid w:val="004A2EFA"/>
    <w:rsid w:val="004A6C50"/>
    <w:rsid w:val="004B4EE6"/>
    <w:rsid w:val="004B60CF"/>
    <w:rsid w:val="004C1EF1"/>
    <w:rsid w:val="004C390A"/>
    <w:rsid w:val="004C44BF"/>
    <w:rsid w:val="004C4C99"/>
    <w:rsid w:val="004C7C08"/>
    <w:rsid w:val="004D7399"/>
    <w:rsid w:val="004D7992"/>
    <w:rsid w:val="004E081F"/>
    <w:rsid w:val="004E177D"/>
    <w:rsid w:val="004E1B59"/>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611C"/>
    <w:rsid w:val="005208AE"/>
    <w:rsid w:val="00521872"/>
    <w:rsid w:val="005220B7"/>
    <w:rsid w:val="00522234"/>
    <w:rsid w:val="005335E3"/>
    <w:rsid w:val="005346B8"/>
    <w:rsid w:val="0053475F"/>
    <w:rsid w:val="00535A21"/>
    <w:rsid w:val="00540712"/>
    <w:rsid w:val="00547F47"/>
    <w:rsid w:val="005504A7"/>
    <w:rsid w:val="00553C61"/>
    <w:rsid w:val="00555090"/>
    <w:rsid w:val="005565BF"/>
    <w:rsid w:val="00556D60"/>
    <w:rsid w:val="00561BB8"/>
    <w:rsid w:val="00562076"/>
    <w:rsid w:val="00564907"/>
    <w:rsid w:val="00565AD3"/>
    <w:rsid w:val="005679CD"/>
    <w:rsid w:val="00567E0A"/>
    <w:rsid w:val="00567E19"/>
    <w:rsid w:val="00570C60"/>
    <w:rsid w:val="00570F5B"/>
    <w:rsid w:val="00571329"/>
    <w:rsid w:val="00572C58"/>
    <w:rsid w:val="005731B1"/>
    <w:rsid w:val="005755A6"/>
    <w:rsid w:val="005771D5"/>
    <w:rsid w:val="00577470"/>
    <w:rsid w:val="00577A95"/>
    <w:rsid w:val="0058197E"/>
    <w:rsid w:val="005829C3"/>
    <w:rsid w:val="0058594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7D09"/>
    <w:rsid w:val="005E1014"/>
    <w:rsid w:val="005E3847"/>
    <w:rsid w:val="005E5C9A"/>
    <w:rsid w:val="005E5DF0"/>
    <w:rsid w:val="005E66DA"/>
    <w:rsid w:val="005F1B81"/>
    <w:rsid w:val="005F48C4"/>
    <w:rsid w:val="006018AC"/>
    <w:rsid w:val="00604510"/>
    <w:rsid w:val="00606196"/>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B0A5F"/>
    <w:rsid w:val="006B1C0D"/>
    <w:rsid w:val="006B202C"/>
    <w:rsid w:val="006B202D"/>
    <w:rsid w:val="006B299A"/>
    <w:rsid w:val="006B29D5"/>
    <w:rsid w:val="006B3C7E"/>
    <w:rsid w:val="006B4F6F"/>
    <w:rsid w:val="006B5382"/>
    <w:rsid w:val="006B60CC"/>
    <w:rsid w:val="006B71A0"/>
    <w:rsid w:val="006B7D47"/>
    <w:rsid w:val="006C44F0"/>
    <w:rsid w:val="006C4689"/>
    <w:rsid w:val="006C5233"/>
    <w:rsid w:val="006C5C8E"/>
    <w:rsid w:val="006C6358"/>
    <w:rsid w:val="006C7C40"/>
    <w:rsid w:val="006D1BDC"/>
    <w:rsid w:val="006D270E"/>
    <w:rsid w:val="006D42F9"/>
    <w:rsid w:val="006D46BF"/>
    <w:rsid w:val="006E0394"/>
    <w:rsid w:val="006E03D5"/>
    <w:rsid w:val="006E0514"/>
    <w:rsid w:val="006E1590"/>
    <w:rsid w:val="006E169B"/>
    <w:rsid w:val="006E1BD3"/>
    <w:rsid w:val="006E2B24"/>
    <w:rsid w:val="006E4D6F"/>
    <w:rsid w:val="006E67E1"/>
    <w:rsid w:val="006E6A31"/>
    <w:rsid w:val="006E74A3"/>
    <w:rsid w:val="006F0D43"/>
    <w:rsid w:val="006F3D36"/>
    <w:rsid w:val="006F3D58"/>
    <w:rsid w:val="006F4C19"/>
    <w:rsid w:val="006F5275"/>
    <w:rsid w:val="006F6ED8"/>
    <w:rsid w:val="0070020F"/>
    <w:rsid w:val="007026B3"/>
    <w:rsid w:val="00704DAA"/>
    <w:rsid w:val="0070569E"/>
    <w:rsid w:val="0070613F"/>
    <w:rsid w:val="00712354"/>
    <w:rsid w:val="007124BD"/>
    <w:rsid w:val="0071295D"/>
    <w:rsid w:val="00715565"/>
    <w:rsid w:val="0072114F"/>
    <w:rsid w:val="0072146A"/>
    <w:rsid w:val="007221BB"/>
    <w:rsid w:val="00723D0B"/>
    <w:rsid w:val="00733919"/>
    <w:rsid w:val="00733DC8"/>
    <w:rsid w:val="00734122"/>
    <w:rsid w:val="007362C3"/>
    <w:rsid w:val="0074641B"/>
    <w:rsid w:val="00746914"/>
    <w:rsid w:val="00746BC8"/>
    <w:rsid w:val="0074749A"/>
    <w:rsid w:val="007521AC"/>
    <w:rsid w:val="00755DF8"/>
    <w:rsid w:val="00756DC2"/>
    <w:rsid w:val="007576C5"/>
    <w:rsid w:val="00763F24"/>
    <w:rsid w:val="0076705D"/>
    <w:rsid w:val="007674AF"/>
    <w:rsid w:val="007725A9"/>
    <w:rsid w:val="00775FF4"/>
    <w:rsid w:val="0078053C"/>
    <w:rsid w:val="00786760"/>
    <w:rsid w:val="00787DD8"/>
    <w:rsid w:val="00792893"/>
    <w:rsid w:val="00792B27"/>
    <w:rsid w:val="0079332C"/>
    <w:rsid w:val="007937A4"/>
    <w:rsid w:val="00794634"/>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B63"/>
    <w:rsid w:val="007B7944"/>
    <w:rsid w:val="007C34DA"/>
    <w:rsid w:val="007C3697"/>
    <w:rsid w:val="007C3917"/>
    <w:rsid w:val="007C553E"/>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F7627"/>
    <w:rsid w:val="00802E63"/>
    <w:rsid w:val="008030FC"/>
    <w:rsid w:val="0080606B"/>
    <w:rsid w:val="0080641E"/>
    <w:rsid w:val="008073B2"/>
    <w:rsid w:val="00813A30"/>
    <w:rsid w:val="00814C36"/>
    <w:rsid w:val="008160AA"/>
    <w:rsid w:val="00816E24"/>
    <w:rsid w:val="00816EF8"/>
    <w:rsid w:val="00817D9F"/>
    <w:rsid w:val="00820FEB"/>
    <w:rsid w:val="00821621"/>
    <w:rsid w:val="00821767"/>
    <w:rsid w:val="008247F3"/>
    <w:rsid w:val="0082538C"/>
    <w:rsid w:val="00826104"/>
    <w:rsid w:val="00826992"/>
    <w:rsid w:val="00826997"/>
    <w:rsid w:val="008269C6"/>
    <w:rsid w:val="00831986"/>
    <w:rsid w:val="00834A06"/>
    <w:rsid w:val="00837240"/>
    <w:rsid w:val="00842401"/>
    <w:rsid w:val="00843353"/>
    <w:rsid w:val="00844696"/>
    <w:rsid w:val="00845E2B"/>
    <w:rsid w:val="00850938"/>
    <w:rsid w:val="00851208"/>
    <w:rsid w:val="0085295B"/>
    <w:rsid w:val="008646FA"/>
    <w:rsid w:val="00871B4A"/>
    <w:rsid w:val="00871DD0"/>
    <w:rsid w:val="00872665"/>
    <w:rsid w:val="0087393F"/>
    <w:rsid w:val="008756B5"/>
    <w:rsid w:val="008761BA"/>
    <w:rsid w:val="00880773"/>
    <w:rsid w:val="00882459"/>
    <w:rsid w:val="00883C59"/>
    <w:rsid w:val="00883EFC"/>
    <w:rsid w:val="00884B44"/>
    <w:rsid w:val="00885422"/>
    <w:rsid w:val="00887779"/>
    <w:rsid w:val="008906D5"/>
    <w:rsid w:val="00893B8C"/>
    <w:rsid w:val="00893E73"/>
    <w:rsid w:val="00896084"/>
    <w:rsid w:val="00896861"/>
    <w:rsid w:val="0089749F"/>
    <w:rsid w:val="00897F15"/>
    <w:rsid w:val="008A1618"/>
    <w:rsid w:val="008A2A97"/>
    <w:rsid w:val="008A41A4"/>
    <w:rsid w:val="008A4456"/>
    <w:rsid w:val="008A45EC"/>
    <w:rsid w:val="008A4A85"/>
    <w:rsid w:val="008A560C"/>
    <w:rsid w:val="008A6C82"/>
    <w:rsid w:val="008B1E14"/>
    <w:rsid w:val="008B24AF"/>
    <w:rsid w:val="008B6239"/>
    <w:rsid w:val="008B737E"/>
    <w:rsid w:val="008B7B00"/>
    <w:rsid w:val="008C1AD7"/>
    <w:rsid w:val="008C2B3F"/>
    <w:rsid w:val="008C373D"/>
    <w:rsid w:val="008C4474"/>
    <w:rsid w:val="008C6ACF"/>
    <w:rsid w:val="008C71D1"/>
    <w:rsid w:val="008D2A2E"/>
    <w:rsid w:val="008D35F2"/>
    <w:rsid w:val="008D3608"/>
    <w:rsid w:val="008D475E"/>
    <w:rsid w:val="008D53AA"/>
    <w:rsid w:val="008D7CDE"/>
    <w:rsid w:val="008E2F3C"/>
    <w:rsid w:val="008E6E6B"/>
    <w:rsid w:val="008E7AF5"/>
    <w:rsid w:val="008F0F80"/>
    <w:rsid w:val="008F153A"/>
    <w:rsid w:val="008F2BEE"/>
    <w:rsid w:val="008F409F"/>
    <w:rsid w:val="008F5EC8"/>
    <w:rsid w:val="008F6155"/>
    <w:rsid w:val="008F7525"/>
    <w:rsid w:val="00900805"/>
    <w:rsid w:val="009070A4"/>
    <w:rsid w:val="00914725"/>
    <w:rsid w:val="00916CBE"/>
    <w:rsid w:val="0092185F"/>
    <w:rsid w:val="00923E7C"/>
    <w:rsid w:val="009241AD"/>
    <w:rsid w:val="0093363B"/>
    <w:rsid w:val="009402C5"/>
    <w:rsid w:val="009427C7"/>
    <w:rsid w:val="00942C4D"/>
    <w:rsid w:val="00943B98"/>
    <w:rsid w:val="00943F95"/>
    <w:rsid w:val="00945FEF"/>
    <w:rsid w:val="00947C9E"/>
    <w:rsid w:val="0095151A"/>
    <w:rsid w:val="00951640"/>
    <w:rsid w:val="00952667"/>
    <w:rsid w:val="00953B21"/>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484C"/>
    <w:rsid w:val="00995455"/>
    <w:rsid w:val="00997BC7"/>
    <w:rsid w:val="009A0C13"/>
    <w:rsid w:val="009A1936"/>
    <w:rsid w:val="009A5BBE"/>
    <w:rsid w:val="009B1029"/>
    <w:rsid w:val="009B139C"/>
    <w:rsid w:val="009B58A3"/>
    <w:rsid w:val="009B73BB"/>
    <w:rsid w:val="009C478F"/>
    <w:rsid w:val="009D1966"/>
    <w:rsid w:val="009D1F99"/>
    <w:rsid w:val="009D3992"/>
    <w:rsid w:val="009D39DD"/>
    <w:rsid w:val="009D60A0"/>
    <w:rsid w:val="009D718F"/>
    <w:rsid w:val="009D7C8A"/>
    <w:rsid w:val="009E1785"/>
    <w:rsid w:val="009E2A7E"/>
    <w:rsid w:val="009E3299"/>
    <w:rsid w:val="009E32F3"/>
    <w:rsid w:val="009E495C"/>
    <w:rsid w:val="009E5D25"/>
    <w:rsid w:val="009E617F"/>
    <w:rsid w:val="009E664E"/>
    <w:rsid w:val="009E7491"/>
    <w:rsid w:val="009E74E0"/>
    <w:rsid w:val="009F0545"/>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725D"/>
    <w:rsid w:val="00A17CED"/>
    <w:rsid w:val="00A20C5B"/>
    <w:rsid w:val="00A20DB0"/>
    <w:rsid w:val="00A20F34"/>
    <w:rsid w:val="00A21EE2"/>
    <w:rsid w:val="00A23C3C"/>
    <w:rsid w:val="00A24446"/>
    <w:rsid w:val="00A24CE0"/>
    <w:rsid w:val="00A250FC"/>
    <w:rsid w:val="00A27014"/>
    <w:rsid w:val="00A27BFD"/>
    <w:rsid w:val="00A3077B"/>
    <w:rsid w:val="00A307F9"/>
    <w:rsid w:val="00A30980"/>
    <w:rsid w:val="00A30B2D"/>
    <w:rsid w:val="00A3780A"/>
    <w:rsid w:val="00A41FBF"/>
    <w:rsid w:val="00A4209F"/>
    <w:rsid w:val="00A42ED3"/>
    <w:rsid w:val="00A44F61"/>
    <w:rsid w:val="00A47AC6"/>
    <w:rsid w:val="00A51821"/>
    <w:rsid w:val="00A51D78"/>
    <w:rsid w:val="00A538D7"/>
    <w:rsid w:val="00A56EA7"/>
    <w:rsid w:val="00A5797A"/>
    <w:rsid w:val="00A64B00"/>
    <w:rsid w:val="00A67D74"/>
    <w:rsid w:val="00A7040E"/>
    <w:rsid w:val="00A72EB1"/>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5EB9"/>
    <w:rsid w:val="00AB6502"/>
    <w:rsid w:val="00AC2052"/>
    <w:rsid w:val="00AC30B0"/>
    <w:rsid w:val="00AC5289"/>
    <w:rsid w:val="00AD7DC6"/>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30C08"/>
    <w:rsid w:val="00B31C64"/>
    <w:rsid w:val="00B31CB1"/>
    <w:rsid w:val="00B35F44"/>
    <w:rsid w:val="00B36474"/>
    <w:rsid w:val="00B36FEA"/>
    <w:rsid w:val="00B371C0"/>
    <w:rsid w:val="00B40030"/>
    <w:rsid w:val="00B40EDE"/>
    <w:rsid w:val="00B41D28"/>
    <w:rsid w:val="00B43B0C"/>
    <w:rsid w:val="00B456AC"/>
    <w:rsid w:val="00B465C8"/>
    <w:rsid w:val="00B51F53"/>
    <w:rsid w:val="00B5325A"/>
    <w:rsid w:val="00B551A6"/>
    <w:rsid w:val="00B56183"/>
    <w:rsid w:val="00B61E92"/>
    <w:rsid w:val="00B67287"/>
    <w:rsid w:val="00B73AF7"/>
    <w:rsid w:val="00B75000"/>
    <w:rsid w:val="00B75250"/>
    <w:rsid w:val="00B76121"/>
    <w:rsid w:val="00B8032A"/>
    <w:rsid w:val="00B8088C"/>
    <w:rsid w:val="00B80961"/>
    <w:rsid w:val="00B81795"/>
    <w:rsid w:val="00B84820"/>
    <w:rsid w:val="00B84CD6"/>
    <w:rsid w:val="00B85C2C"/>
    <w:rsid w:val="00B91ACB"/>
    <w:rsid w:val="00B91FA5"/>
    <w:rsid w:val="00B93C94"/>
    <w:rsid w:val="00B94047"/>
    <w:rsid w:val="00B952B6"/>
    <w:rsid w:val="00B95604"/>
    <w:rsid w:val="00B9598A"/>
    <w:rsid w:val="00B970D4"/>
    <w:rsid w:val="00BA0289"/>
    <w:rsid w:val="00BA3445"/>
    <w:rsid w:val="00BA50A2"/>
    <w:rsid w:val="00BA52FB"/>
    <w:rsid w:val="00BA6294"/>
    <w:rsid w:val="00BA639B"/>
    <w:rsid w:val="00BA72CF"/>
    <w:rsid w:val="00BB33C3"/>
    <w:rsid w:val="00BB36B5"/>
    <w:rsid w:val="00BB4B7C"/>
    <w:rsid w:val="00BB5008"/>
    <w:rsid w:val="00BC1169"/>
    <w:rsid w:val="00BC3E3B"/>
    <w:rsid w:val="00BC40D2"/>
    <w:rsid w:val="00BC4E01"/>
    <w:rsid w:val="00BD07DD"/>
    <w:rsid w:val="00BD19C4"/>
    <w:rsid w:val="00BD2572"/>
    <w:rsid w:val="00BD39A8"/>
    <w:rsid w:val="00BD4D89"/>
    <w:rsid w:val="00BD5323"/>
    <w:rsid w:val="00BE014B"/>
    <w:rsid w:val="00BE1D96"/>
    <w:rsid w:val="00BE262F"/>
    <w:rsid w:val="00BE3829"/>
    <w:rsid w:val="00BE6811"/>
    <w:rsid w:val="00BF00B7"/>
    <w:rsid w:val="00BF0F6A"/>
    <w:rsid w:val="00BF1132"/>
    <w:rsid w:val="00BF33B1"/>
    <w:rsid w:val="00BF34E0"/>
    <w:rsid w:val="00BF457D"/>
    <w:rsid w:val="00BF4AFF"/>
    <w:rsid w:val="00BF5413"/>
    <w:rsid w:val="00BF5DA8"/>
    <w:rsid w:val="00C00B57"/>
    <w:rsid w:val="00C02284"/>
    <w:rsid w:val="00C03008"/>
    <w:rsid w:val="00C034E8"/>
    <w:rsid w:val="00C03D2A"/>
    <w:rsid w:val="00C047DD"/>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8CA"/>
    <w:rsid w:val="00C46CE2"/>
    <w:rsid w:val="00C479EA"/>
    <w:rsid w:val="00C51056"/>
    <w:rsid w:val="00C5121B"/>
    <w:rsid w:val="00C56EC3"/>
    <w:rsid w:val="00C65B76"/>
    <w:rsid w:val="00C65D61"/>
    <w:rsid w:val="00C65FA5"/>
    <w:rsid w:val="00C670E2"/>
    <w:rsid w:val="00C671CF"/>
    <w:rsid w:val="00C705A6"/>
    <w:rsid w:val="00C7255F"/>
    <w:rsid w:val="00C73A8E"/>
    <w:rsid w:val="00C82A81"/>
    <w:rsid w:val="00C83101"/>
    <w:rsid w:val="00C8775B"/>
    <w:rsid w:val="00C90EF8"/>
    <w:rsid w:val="00C91308"/>
    <w:rsid w:val="00C91334"/>
    <w:rsid w:val="00C9189A"/>
    <w:rsid w:val="00C91EDE"/>
    <w:rsid w:val="00C92BD0"/>
    <w:rsid w:val="00C966DC"/>
    <w:rsid w:val="00C96D90"/>
    <w:rsid w:val="00C9728B"/>
    <w:rsid w:val="00C974FC"/>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22EF"/>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A189D"/>
    <w:rsid w:val="00DA24F7"/>
    <w:rsid w:val="00DA2F77"/>
    <w:rsid w:val="00DA4931"/>
    <w:rsid w:val="00DA4DBD"/>
    <w:rsid w:val="00DA5322"/>
    <w:rsid w:val="00DA6DBD"/>
    <w:rsid w:val="00DA70D7"/>
    <w:rsid w:val="00DA78FC"/>
    <w:rsid w:val="00DA7E70"/>
    <w:rsid w:val="00DB127A"/>
    <w:rsid w:val="00DB5CD4"/>
    <w:rsid w:val="00DB6C9B"/>
    <w:rsid w:val="00DB790B"/>
    <w:rsid w:val="00DC15DA"/>
    <w:rsid w:val="00DC1E70"/>
    <w:rsid w:val="00DC3EFF"/>
    <w:rsid w:val="00DC4705"/>
    <w:rsid w:val="00DD05B2"/>
    <w:rsid w:val="00DD1AAB"/>
    <w:rsid w:val="00DD3363"/>
    <w:rsid w:val="00DD4F3E"/>
    <w:rsid w:val="00DD57E2"/>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323F1"/>
    <w:rsid w:val="00E360A5"/>
    <w:rsid w:val="00E36270"/>
    <w:rsid w:val="00E36F51"/>
    <w:rsid w:val="00E443B4"/>
    <w:rsid w:val="00E44769"/>
    <w:rsid w:val="00E45309"/>
    <w:rsid w:val="00E47832"/>
    <w:rsid w:val="00E5047C"/>
    <w:rsid w:val="00E51617"/>
    <w:rsid w:val="00E535AD"/>
    <w:rsid w:val="00E541CA"/>
    <w:rsid w:val="00E56406"/>
    <w:rsid w:val="00E5645D"/>
    <w:rsid w:val="00E57A84"/>
    <w:rsid w:val="00E6022A"/>
    <w:rsid w:val="00E60B0C"/>
    <w:rsid w:val="00E61747"/>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C00C7"/>
    <w:rsid w:val="00EC1BAF"/>
    <w:rsid w:val="00EC35D9"/>
    <w:rsid w:val="00EC5677"/>
    <w:rsid w:val="00EC5FA4"/>
    <w:rsid w:val="00EC7A09"/>
    <w:rsid w:val="00ED21BA"/>
    <w:rsid w:val="00ED2D41"/>
    <w:rsid w:val="00ED39B9"/>
    <w:rsid w:val="00ED44E6"/>
    <w:rsid w:val="00ED49E4"/>
    <w:rsid w:val="00ED55EC"/>
    <w:rsid w:val="00ED6903"/>
    <w:rsid w:val="00EE3CA4"/>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3C57"/>
    <w:rsid w:val="00F3610B"/>
    <w:rsid w:val="00F3799B"/>
    <w:rsid w:val="00F41180"/>
    <w:rsid w:val="00F4277A"/>
    <w:rsid w:val="00F442DF"/>
    <w:rsid w:val="00F504A6"/>
    <w:rsid w:val="00F50667"/>
    <w:rsid w:val="00F50956"/>
    <w:rsid w:val="00F52044"/>
    <w:rsid w:val="00F52170"/>
    <w:rsid w:val="00F55D8A"/>
    <w:rsid w:val="00F63B50"/>
    <w:rsid w:val="00F64652"/>
    <w:rsid w:val="00F64FE7"/>
    <w:rsid w:val="00F650F0"/>
    <w:rsid w:val="00F6559D"/>
    <w:rsid w:val="00F65C2D"/>
    <w:rsid w:val="00F65C79"/>
    <w:rsid w:val="00F66DD1"/>
    <w:rsid w:val="00F7278F"/>
    <w:rsid w:val="00F73695"/>
    <w:rsid w:val="00F736B4"/>
    <w:rsid w:val="00F7610C"/>
    <w:rsid w:val="00F764C7"/>
    <w:rsid w:val="00F77254"/>
    <w:rsid w:val="00F806B4"/>
    <w:rsid w:val="00F80E71"/>
    <w:rsid w:val="00F81E4E"/>
    <w:rsid w:val="00F86C2C"/>
    <w:rsid w:val="00F86C48"/>
    <w:rsid w:val="00F90971"/>
    <w:rsid w:val="00F9247D"/>
    <w:rsid w:val="00F92AAF"/>
    <w:rsid w:val="00F94281"/>
    <w:rsid w:val="00F949A7"/>
    <w:rsid w:val="00F95093"/>
    <w:rsid w:val="00F95E13"/>
    <w:rsid w:val="00F97784"/>
    <w:rsid w:val="00FA1F82"/>
    <w:rsid w:val="00FA3343"/>
    <w:rsid w:val="00FA40A6"/>
    <w:rsid w:val="00FA7684"/>
    <w:rsid w:val="00FB2514"/>
    <w:rsid w:val="00FB3BC9"/>
    <w:rsid w:val="00FB6D95"/>
    <w:rsid w:val="00FB7375"/>
    <w:rsid w:val="00FC20CD"/>
    <w:rsid w:val="00FC399C"/>
    <w:rsid w:val="00FC40BE"/>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4f3ec,#dbe5f1,#c4cdfc,#b8cce4,#00863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9064B"/>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tabs>
        <w:tab w:val="right" w:leader="dot" w:pos="8788"/>
      </w:tabs>
      <w:spacing w:before="120"/>
    </w:pPr>
  </w:style>
  <w:style w:type="paragraph" w:styleId="TOC1">
    <w:name w:val="toc 1"/>
    <w:basedOn w:val="Normal"/>
    <w:next w:val="Normal"/>
    <w:uiPriority w:val="39"/>
    <w:rsid w:val="00625CA9"/>
    <w:pPr>
      <w:tabs>
        <w:tab w:val="right" w:leader="dot" w:pos="8788"/>
      </w:tabs>
      <w:spacing w:before="120"/>
    </w:pPr>
    <w:rPr>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5"/>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tabs>
        <w:tab w:val="right" w:leader="dot" w:pos="8788"/>
      </w:tabs>
      <w:ind w:left="220"/>
    </w:pPr>
  </w:style>
  <w:style w:type="paragraph" w:styleId="TOC4">
    <w:name w:val="toc 4"/>
    <w:basedOn w:val="Normal"/>
    <w:next w:val="Normal"/>
    <w:uiPriority w:val="39"/>
    <w:rsid w:val="00625CA9"/>
    <w:pPr>
      <w:tabs>
        <w:tab w:val="right" w:leader="dot" w:pos="8788"/>
      </w:tabs>
      <w:ind w:left="440"/>
    </w:pPr>
    <w:rPr>
      <w:rFonts w:ascii="Times New Roman" w:hAnsi="Times New Roman"/>
    </w:rPr>
  </w:style>
  <w:style w:type="paragraph" w:styleId="TOC5">
    <w:name w:val="toc 5"/>
    <w:basedOn w:val="Normal"/>
    <w:next w:val="Normal"/>
    <w:uiPriority w:val="39"/>
    <w:rsid w:val="00625CA9"/>
    <w:pPr>
      <w:tabs>
        <w:tab w:val="right" w:leader="dot" w:pos="8788"/>
      </w:tabs>
      <w:ind w:left="660"/>
    </w:pPr>
    <w:rPr>
      <w:rFonts w:ascii="Times New Roman" w:hAnsi="Times New Roman"/>
    </w:rPr>
  </w:style>
  <w:style w:type="paragraph" w:styleId="TOC6">
    <w:name w:val="toc 6"/>
    <w:basedOn w:val="Normal"/>
    <w:next w:val="Normal"/>
    <w:uiPriority w:val="39"/>
    <w:rsid w:val="00625CA9"/>
    <w:pPr>
      <w:tabs>
        <w:tab w:val="right" w:leader="dot" w:pos="8788"/>
      </w:tabs>
      <w:ind w:left="880"/>
    </w:pPr>
    <w:rPr>
      <w:rFonts w:ascii="Times New Roman" w:hAnsi="Times New Roman"/>
    </w:rPr>
  </w:style>
  <w:style w:type="paragraph" w:styleId="TOC7">
    <w:name w:val="toc 7"/>
    <w:basedOn w:val="Normal"/>
    <w:next w:val="Normal"/>
    <w:uiPriority w:val="39"/>
    <w:rsid w:val="00625CA9"/>
    <w:pPr>
      <w:tabs>
        <w:tab w:val="right" w:leader="dot" w:pos="8788"/>
      </w:tabs>
      <w:ind w:left="1100"/>
    </w:pPr>
    <w:rPr>
      <w:rFonts w:ascii="Times New Roman" w:hAnsi="Times New Roman"/>
    </w:rPr>
  </w:style>
  <w:style w:type="paragraph" w:styleId="TOC8">
    <w:name w:val="toc 8"/>
    <w:basedOn w:val="Normal"/>
    <w:next w:val="Normal"/>
    <w:uiPriority w:val="39"/>
    <w:rsid w:val="00625CA9"/>
    <w:pPr>
      <w:tabs>
        <w:tab w:val="right" w:leader="dot" w:pos="8788"/>
      </w:tabs>
      <w:ind w:left="1320"/>
    </w:pPr>
    <w:rPr>
      <w:rFonts w:ascii="Times New Roman" w:hAnsi="Times New Roman"/>
    </w:rPr>
  </w:style>
  <w:style w:type="paragraph" w:styleId="TOC9">
    <w:name w:val="toc 9"/>
    <w:basedOn w:val="Normal"/>
    <w:next w:val="Normal"/>
    <w:uiPriority w:val="39"/>
    <w:rsid w:val="00625CA9"/>
    <w:pPr>
      <w:tabs>
        <w:tab w:val="right" w:leader="dot" w:pos="8788"/>
      </w:tabs>
      <w:ind w:left="1540"/>
    </w:pPr>
    <w:rPr>
      <w:rFonts w:ascii="Times New Roman" w:hAnsi="Times New Roman"/>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4"/>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8"/>
      </w:numPr>
      <w:ind w:left="1134"/>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21"/>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B80961"/>
    <w:pPr>
      <w:numPr>
        <w:numId w:val="27"/>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28"/>
      </w:numPr>
      <w:ind w:left="851"/>
    </w:pPr>
  </w:style>
  <w:style w:type="character" w:customStyle="1" w:styleId="Heading2Char">
    <w:name w:val="Heading 2 Char"/>
    <w:basedOn w:val="DefaultParagraphFont"/>
    <w:link w:val="Heading2"/>
    <w:rsid w:val="005E3847"/>
    <w:rPr>
      <w:rFonts w:ascii="Tahoma" w:hAnsi="Tahoma"/>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ntersectAustralia/dc1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pecchio.ch/tutorial_data.php" TargetMode="Externa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omments" Target="comments.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pecchio.c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specchio.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00493C1F-190E-4EF2-BCE7-D66A8D47DB78}">
  <ds:schemaRefs>
    <ds:schemaRef ds:uri="http://schemas.openxmlformats.org/officeDocument/2006/bibliography"/>
  </ds:schemaRefs>
</ds:datastoreItem>
</file>

<file path=customXml/itemProps2.xml><?xml version="1.0" encoding="utf-8"?>
<ds:datastoreItem xmlns:ds="http://schemas.openxmlformats.org/officeDocument/2006/customXml" ds:itemID="{107DA8DD-C4CA-4D35-82DA-7F92DDCF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SARA_Atx_SRS_V01.dot</Template>
  <TotalTime>11547</TotalTime>
  <Pages>28</Pages>
  <Words>5736</Words>
  <Characters>32696</Characters>
  <Application>Microsoft Office Word</Application>
  <DocSecurity>0</DocSecurity>
  <Lines>272</Lines>
  <Paragraphs>76</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ITPM-System</vt:lpstr>
      <vt:lpstr>Version: 	3.0</vt:lpstr>
      <vt:lpstr>Table of Contents</vt:lpstr>
      <vt:lpstr>Introduction</vt:lpstr>
      <vt:lpstr>    Document scope</vt:lpstr>
      <vt:lpstr>    Intended Audience</vt:lpstr>
      <vt:lpstr>    Copyright and licensing</vt:lpstr>
      <vt:lpstr>    For Further Information</vt:lpstr>
      <vt:lpstr>Overview</vt:lpstr>
      <vt:lpstr>SPECCHIO Online Test Database</vt:lpstr>
      <vt:lpstr>    Creating Campaigns on the Test Database</vt:lpstr>
      <vt:lpstr>    Downloading Test Data Sets</vt:lpstr>
      <vt:lpstr>Part 1: Loading, Editing and Retrieving Data</vt:lpstr>
      <vt:lpstr>    Examine the Folder and File Structure</vt:lpstr>
      <vt:lpstr>        Example Structure 1</vt:lpstr>
      <vt:lpstr>        Example for Reference and Target Spectra</vt:lpstr>
      <vt:lpstr>    Creating a new Campaign and Loading the Spectra</vt:lpstr>
      <vt:lpstr>    Get to Know Your Data</vt:lpstr>
      <vt:lpstr>    Exporting Data to CSV</vt:lpstr>
      <vt:lpstr>    Exporting Data to ENVI Spectral Libraries</vt:lpstr>
      <vt:lpstr>    Editing Metadata</vt:lpstr>
      <vt:lpstr>Part 2: GER Files</vt:lpstr>
      <vt:lpstr>Part 3: Directional Data</vt:lpstr>
      <vt:lpstr>Part 4: Data Querying, Processing and Exploration</vt:lpstr>
      <vt:lpstr>    Converting Radiances to Reflectances</vt:lpstr>
      <vt:lpstr>    Data Queries</vt:lpstr>
      <vt:lpstr>Document History</vt:lpstr>
    </vt:vector>
  </TitlesOfParts>
  <Company>atraxis</Company>
  <LinksUpToDate>false</LinksUpToDate>
  <CharactersWithSpaces>38356</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ITPM-System</dc:title>
  <dc:creator>CLCA</dc:creator>
  <cp:lastModifiedBy>Nicholas Paul Sheppard</cp:lastModifiedBy>
  <cp:revision>84</cp:revision>
  <cp:lastPrinted>2013-05-02T05:10:00Z</cp:lastPrinted>
  <dcterms:created xsi:type="dcterms:W3CDTF">2012-05-02T12:22:00Z</dcterms:created>
  <dcterms:modified xsi:type="dcterms:W3CDTF">2013-09-26T00:53:00Z</dcterms:modified>
</cp:coreProperties>
</file>