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val="en-US"/>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FB24E2">
        <w:instrText>SPECCHIO</w:instrText>
      </w:r>
      <w:r w:rsidR="00BB2F07" w:rsidRPr="004D7992">
        <w:fldChar w:fldCharType="end"/>
      </w:r>
      <w:r w:rsidR="00BB2F07" w:rsidRPr="004D7992">
        <w:fldChar w:fldCharType="separate"/>
      </w:r>
      <w:bookmarkStart w:id="0" w:name="project"/>
      <w:r w:rsidR="00FB24E2">
        <w:rPr>
          <w:noProof/>
        </w:rPr>
        <w:t>SPECCHIO</w:t>
      </w:r>
      <w:bookmarkEnd w:id="0"/>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1" w:name="partproject"/>
      <w:bookmarkEnd w:id="1"/>
      <w:r w:rsidR="00FB24E2">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SPECCHIO Virtualbox</w:t>
      </w:r>
    </w:p>
    <w:p w14:paraId="22A2AA70" w14:textId="77777777"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77777777"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FE343B">
        <w:rPr>
          <w:noProof/>
        </w:rPr>
        <w:t>3.3.0.0</w:t>
      </w:r>
      <w:r w:rsidR="00BB2F07">
        <w:rPr>
          <w:noProof/>
        </w:rPr>
        <w:fldChar w:fldCharType="end"/>
      </w:r>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FB24E2">
        <w:instrText>3.3.0.0</w:instrText>
      </w:r>
      <w:r w:rsidR="00BB2F07">
        <w:fldChar w:fldCharType="end"/>
      </w:r>
      <w:r w:rsidR="00BB2F07" w:rsidRPr="00084655">
        <w:fldChar w:fldCharType="separate"/>
      </w:r>
      <w:bookmarkStart w:id="2" w:name="VQS"/>
      <w:r w:rsidR="00FB24E2">
        <w:rPr>
          <w:noProof/>
        </w:rPr>
        <w:t>3.3.0.0</w:t>
      </w:r>
      <w:bookmarkEnd w:id="2"/>
      <w:r w:rsidR="00BB2F07" w:rsidRPr="00084655">
        <w:fldChar w:fldCharType="end"/>
      </w:r>
    </w:p>
    <w:p w14:paraId="78C03102" w14:textId="77777777"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FB24E2">
        <w:instrText>24.09.2017</w:instrText>
      </w:r>
      <w:r w:rsidR="00BB2F07">
        <w:fldChar w:fldCharType="end"/>
      </w:r>
      <w:r w:rsidR="00BB2F07" w:rsidRPr="00084655">
        <w:fldChar w:fldCharType="separate"/>
      </w:r>
      <w:bookmarkStart w:id="3" w:name="DATE"/>
      <w:bookmarkStart w:id="4" w:name="DD"/>
      <w:r w:rsidR="00FB24E2">
        <w:rPr>
          <w:noProof/>
        </w:rPr>
        <w:t>24.09.2017</w:t>
      </w:r>
      <w:bookmarkEnd w:id="4"/>
      <w:bookmarkEnd w:id="3"/>
      <w:r w:rsidR="00BB2F07" w:rsidRPr="00084655">
        <w:fldChar w:fldCharType="end"/>
      </w:r>
      <w:r w:rsidR="00BB2F07">
        <w:fldChar w:fldCharType="begin"/>
      </w:r>
      <w:r w:rsidR="00A602D5">
        <w:instrText>REF DD</w:instrText>
      </w:r>
      <w:r w:rsidR="00BB2F07">
        <w:fldChar w:fldCharType="separate"/>
      </w:r>
      <w:r w:rsidR="00FE343B">
        <w:rPr>
          <w:noProof/>
        </w:rPr>
        <w:t>24.09.2017</w:t>
      </w:r>
      <w:r w:rsidR="00BB2F07">
        <w:rPr>
          <w:noProof/>
        </w:rPr>
        <w:fldChar w:fldCharType="end"/>
      </w:r>
      <w:r w:rsidR="00C92C06" w:rsidRPr="00C92C06">
        <w:t xml:space="preserve"> </w:t>
      </w:r>
    </w:p>
    <w:p w14:paraId="002507A7" w14:textId="77777777"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FB24E2">
        <w:instrText>Approved</w:instrText>
      </w:r>
      <w:r>
        <w:fldChar w:fldCharType="end"/>
      </w:r>
      <w:r w:rsidRPr="00084655">
        <w:fldChar w:fldCharType="separate"/>
      </w:r>
      <w:bookmarkStart w:id="5" w:name="SQS"/>
      <w:r w:rsidR="00FB24E2">
        <w:rPr>
          <w:noProof/>
        </w:rPr>
        <w:t>Approved</w:t>
      </w:r>
      <w:bookmarkEnd w:id="5"/>
      <w:r w:rsidRPr="00084655">
        <w:fldChar w:fldCharType="end"/>
      </w:r>
      <w:r w:rsidR="00FE343B">
        <w:fldChar w:fldCharType="begin"/>
      </w:r>
      <w:r w:rsidR="00FE343B">
        <w:instrText xml:space="preserve">REF SQS  \* MERGEFORMAT </w:instrText>
      </w:r>
      <w:r w:rsidR="00FE343B">
        <w:fldChar w:fldCharType="separate"/>
      </w:r>
      <w:r w:rsidR="00FE343B">
        <w:rPr>
          <w:noProof/>
        </w:rPr>
        <w:t>Approved</w:t>
      </w:r>
      <w:r w:rsidR="00FE343B">
        <w:rPr>
          <w:noProof/>
        </w:rPr>
        <w:fldChar w:fldCharType="end"/>
      </w:r>
      <w:r w:rsidRPr="00C92C06">
        <w:t xml:space="preserve"> </w:t>
      </w:r>
    </w:p>
    <w:p w14:paraId="27A330C4" w14:textId="77777777"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FB24E2">
        <w:instrText>A. Hueni (UZH)</w:instrText>
      </w:r>
      <w:r>
        <w:fldChar w:fldCharType="end"/>
      </w:r>
      <w:r w:rsidRPr="00084655">
        <w:fldChar w:fldCharType="separate"/>
      </w:r>
      <w:bookmarkStart w:id="6" w:name="DOC_AUTHOR"/>
      <w:r w:rsidR="00FB24E2">
        <w:rPr>
          <w:noProof/>
        </w:rPr>
        <w:t>A. Hueni (UZH)</w:t>
      </w:r>
      <w:bookmarkEnd w:id="6"/>
      <w:r w:rsidRPr="00084655">
        <w:fldChar w:fldCharType="end"/>
      </w:r>
      <w:r w:rsidR="00FE343B">
        <w:fldChar w:fldCharType="begin"/>
      </w:r>
      <w:r w:rsidR="00FE343B">
        <w:instrText xml:space="preserve">REF DOC_AUTHOR  \* MERGEFORMAT </w:instrText>
      </w:r>
      <w:r w:rsidR="00FE343B">
        <w:fldChar w:fldCharType="separate"/>
      </w:r>
      <w:r w:rsidR="00FE343B">
        <w:rPr>
          <w:noProof/>
        </w:rPr>
        <w:t>A. Hueni (UZH)</w:t>
      </w:r>
      <w:r w:rsidR="00FE343B">
        <w:rPr>
          <w:noProof/>
        </w:rPr>
        <w:fldChar w:fldCharType="end"/>
      </w:r>
    </w:p>
    <w:p w14:paraId="3A92914B" w14:textId="77777777"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FB24E2">
        <w:rPr>
          <w:noProof/>
        </w:rPr>
        <w:t>SPECCHIO_VM.docx</w:t>
      </w:r>
      <w:r w:rsidR="00BB2F07">
        <w:rPr>
          <w:noProof/>
        </w:rPr>
        <w:fldChar w:fldCharType="end"/>
      </w:r>
    </w:p>
    <w:p w14:paraId="23DCB40D" w14:textId="77777777"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FE343B">
        <w:rPr>
          <w:noProof/>
        </w:rPr>
        <w:t>23</w:t>
      </w:r>
      <w:r w:rsidR="00BB2F07">
        <w:rPr>
          <w:noProof/>
        </w:rPr>
        <w:fldChar w:fldCharType="end"/>
      </w:r>
    </w:p>
    <w:p w14:paraId="64F42D56" w14:textId="77777777" w:rsidR="002A0FFE" w:rsidRPr="00084655" w:rsidRDefault="002A0FFE">
      <w:pPr>
        <w:pStyle w:val="Version"/>
        <w:tabs>
          <w:tab w:val="clear" w:pos="1701"/>
        </w:tabs>
      </w:pPr>
    </w:p>
    <w:p w14:paraId="067C3B8D" w14:textId="77777777"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77777777"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FB24E2">
        <w:instrText>SPECCHIO Users</w:instrText>
      </w:r>
      <w:r w:rsidR="00BB2F07">
        <w:fldChar w:fldCharType="end"/>
      </w:r>
      <w:r w:rsidR="00BB2F07" w:rsidRPr="00084655">
        <w:fldChar w:fldCharType="separate"/>
      </w:r>
      <w:bookmarkStart w:id="7" w:name="DISTRIBUTION"/>
      <w:r w:rsidR="00FB24E2">
        <w:rPr>
          <w:noProof/>
        </w:rPr>
        <w:t>SPECCHIO Users</w:t>
      </w:r>
      <w:bookmarkEnd w:id="7"/>
      <w:r w:rsidR="00BB2F07" w:rsidRPr="00084655">
        <w:fldChar w:fldCharType="end"/>
      </w:r>
      <w:r w:rsidR="00FE343B">
        <w:fldChar w:fldCharType="begin"/>
      </w:r>
      <w:r w:rsidR="00FE343B">
        <w:instrText xml:space="preserve">REF DISTRIBUTION  \* MERGEFORMAT </w:instrText>
      </w:r>
      <w:r w:rsidR="00FE343B">
        <w:fldChar w:fldCharType="separate"/>
      </w:r>
      <w:r w:rsidR="00FE343B">
        <w:rPr>
          <w:noProof/>
        </w:rPr>
        <w:t>SPECCHIO Users</w:t>
      </w:r>
      <w:r w:rsidR="00FE343B">
        <w:rPr>
          <w:noProof/>
        </w:rPr>
        <w:fldChar w:fldCharType="end"/>
      </w:r>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val="en-US"/>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8" w:name="_Ref157228649"/>
      <w:bookmarkStart w:id="9" w:name="_Toc355280328"/>
      <w:bookmarkStart w:id="10" w:name="_Toc358992519"/>
      <w:bookmarkStart w:id="11" w:name="_Toc367867907"/>
      <w:r>
        <w:lastRenderedPageBreak/>
        <w:t>Contents</w:t>
      </w:r>
      <w:bookmarkEnd w:id="11"/>
    </w:p>
    <w:p w14:paraId="0CE39692" w14:textId="77777777" w:rsidR="00D663F8" w:rsidRDefault="00D663F8" w:rsidP="00D663F8"/>
    <w:p w14:paraId="42E7D480" w14:textId="77777777" w:rsidR="00FB24E2" w:rsidRDefault="00D663F8">
      <w:pPr>
        <w:pStyle w:val="TOC1"/>
        <w:tabs>
          <w:tab w:val="left" w:pos="382"/>
          <w:tab w:val="right" w:leader="dot" w:pos="9345"/>
        </w:tabs>
        <w:rPr>
          <w:rFonts w:eastAsiaTheme="minorEastAsia" w:cstheme="minorBidi"/>
          <w:b w:val="0"/>
          <w:noProof/>
          <w:lang w:val="en-US" w:eastAsia="ja-JP"/>
        </w:rPr>
      </w:pPr>
      <w:r>
        <w:fldChar w:fldCharType="begin"/>
      </w:r>
      <w:r>
        <w:instrText xml:space="preserve"> TOC \o "1-3" </w:instrText>
      </w:r>
      <w:r>
        <w:fldChar w:fldCharType="separate"/>
      </w:r>
      <w:r w:rsidR="00FB24E2">
        <w:rPr>
          <w:noProof/>
        </w:rPr>
        <w:t>1</w:t>
      </w:r>
      <w:r w:rsidR="00FB24E2">
        <w:rPr>
          <w:rFonts w:eastAsiaTheme="minorEastAsia" w:cstheme="minorBidi"/>
          <w:b w:val="0"/>
          <w:noProof/>
          <w:lang w:val="en-US" w:eastAsia="ja-JP"/>
        </w:rPr>
        <w:tab/>
      </w:r>
      <w:r w:rsidR="00FB24E2">
        <w:rPr>
          <w:noProof/>
        </w:rPr>
        <w:t>Contents</w:t>
      </w:r>
      <w:r w:rsidR="00FB24E2">
        <w:rPr>
          <w:noProof/>
        </w:rPr>
        <w:tab/>
      </w:r>
      <w:r w:rsidR="00FB24E2">
        <w:rPr>
          <w:noProof/>
        </w:rPr>
        <w:fldChar w:fldCharType="begin"/>
      </w:r>
      <w:r w:rsidR="00FB24E2">
        <w:rPr>
          <w:noProof/>
        </w:rPr>
        <w:instrText xml:space="preserve"> PAGEREF _Toc367867907 \h </w:instrText>
      </w:r>
      <w:r w:rsidR="00FB24E2">
        <w:rPr>
          <w:noProof/>
        </w:rPr>
      </w:r>
      <w:r w:rsidR="00FB24E2">
        <w:rPr>
          <w:noProof/>
        </w:rPr>
        <w:fldChar w:fldCharType="separate"/>
      </w:r>
      <w:r w:rsidR="00FE343B">
        <w:rPr>
          <w:noProof/>
        </w:rPr>
        <w:t>2</w:t>
      </w:r>
      <w:r w:rsidR="00FB24E2">
        <w:rPr>
          <w:noProof/>
        </w:rPr>
        <w:fldChar w:fldCharType="end"/>
      </w:r>
    </w:p>
    <w:p w14:paraId="52D009DE" w14:textId="77777777" w:rsidR="00FB24E2" w:rsidRDefault="00FB24E2">
      <w:pPr>
        <w:pStyle w:val="TOC1"/>
        <w:tabs>
          <w:tab w:val="left" w:pos="382"/>
          <w:tab w:val="right" w:leader="dot" w:pos="9345"/>
        </w:tabs>
        <w:rPr>
          <w:rFonts w:eastAsiaTheme="minorEastAsia" w:cstheme="minorBidi"/>
          <w:b w:val="0"/>
          <w:noProof/>
          <w:lang w:val="en-US" w:eastAsia="ja-JP"/>
        </w:rPr>
      </w:pPr>
      <w:r>
        <w:rPr>
          <w:noProof/>
        </w:rPr>
        <w:t>2</w:t>
      </w:r>
      <w:r>
        <w:rPr>
          <w:rFonts w:eastAsiaTheme="minorEastAsia" w:cstheme="minorBidi"/>
          <w:b w:val="0"/>
          <w:noProof/>
          <w:lang w:val="en-US" w:eastAsia="ja-JP"/>
        </w:rPr>
        <w:tab/>
      </w:r>
      <w:r>
        <w:rPr>
          <w:noProof/>
        </w:rPr>
        <w:t>Introduction</w:t>
      </w:r>
      <w:r>
        <w:rPr>
          <w:noProof/>
        </w:rPr>
        <w:tab/>
      </w:r>
      <w:r>
        <w:rPr>
          <w:noProof/>
        </w:rPr>
        <w:fldChar w:fldCharType="begin"/>
      </w:r>
      <w:r>
        <w:rPr>
          <w:noProof/>
        </w:rPr>
        <w:instrText xml:space="preserve"> PAGEREF _Toc367867908 \h </w:instrText>
      </w:r>
      <w:r>
        <w:rPr>
          <w:noProof/>
        </w:rPr>
      </w:r>
      <w:r>
        <w:rPr>
          <w:noProof/>
        </w:rPr>
        <w:fldChar w:fldCharType="separate"/>
      </w:r>
      <w:r w:rsidR="00FE343B">
        <w:rPr>
          <w:noProof/>
        </w:rPr>
        <w:t>3</w:t>
      </w:r>
      <w:r>
        <w:rPr>
          <w:noProof/>
        </w:rPr>
        <w:fldChar w:fldCharType="end"/>
      </w:r>
    </w:p>
    <w:p w14:paraId="12175B8C"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2.1</w:t>
      </w:r>
      <w:r>
        <w:rPr>
          <w:rFonts w:eastAsiaTheme="minorEastAsia" w:cstheme="minorBidi"/>
          <w:b w:val="0"/>
          <w:noProof/>
          <w:sz w:val="24"/>
          <w:szCs w:val="24"/>
          <w:lang w:val="en-US" w:eastAsia="ja-JP"/>
        </w:rPr>
        <w:tab/>
      </w:r>
      <w:r>
        <w:rPr>
          <w:noProof/>
        </w:rPr>
        <w:t>Document scope</w:t>
      </w:r>
      <w:r>
        <w:rPr>
          <w:noProof/>
        </w:rPr>
        <w:tab/>
      </w:r>
      <w:r>
        <w:rPr>
          <w:noProof/>
        </w:rPr>
        <w:fldChar w:fldCharType="begin"/>
      </w:r>
      <w:r>
        <w:rPr>
          <w:noProof/>
        </w:rPr>
        <w:instrText xml:space="preserve"> PAGEREF _Toc367867909 \h </w:instrText>
      </w:r>
      <w:r>
        <w:rPr>
          <w:noProof/>
        </w:rPr>
      </w:r>
      <w:r>
        <w:rPr>
          <w:noProof/>
        </w:rPr>
        <w:fldChar w:fldCharType="separate"/>
      </w:r>
      <w:r w:rsidR="00FE343B">
        <w:rPr>
          <w:noProof/>
        </w:rPr>
        <w:t>3</w:t>
      </w:r>
      <w:r>
        <w:rPr>
          <w:noProof/>
        </w:rPr>
        <w:fldChar w:fldCharType="end"/>
      </w:r>
    </w:p>
    <w:p w14:paraId="251FD1CB"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2.2</w:t>
      </w:r>
      <w:r>
        <w:rPr>
          <w:rFonts w:eastAsiaTheme="minorEastAsia" w:cstheme="minorBidi"/>
          <w:b w:val="0"/>
          <w:noProof/>
          <w:sz w:val="24"/>
          <w:szCs w:val="24"/>
          <w:lang w:val="en-US" w:eastAsia="ja-JP"/>
        </w:rPr>
        <w:tab/>
      </w:r>
      <w:r>
        <w:rPr>
          <w:noProof/>
        </w:rPr>
        <w:t>Intended audience</w:t>
      </w:r>
      <w:r>
        <w:rPr>
          <w:noProof/>
        </w:rPr>
        <w:tab/>
      </w:r>
      <w:r>
        <w:rPr>
          <w:noProof/>
        </w:rPr>
        <w:fldChar w:fldCharType="begin"/>
      </w:r>
      <w:r>
        <w:rPr>
          <w:noProof/>
        </w:rPr>
        <w:instrText xml:space="preserve"> PAGEREF _Toc367867910 \h </w:instrText>
      </w:r>
      <w:r>
        <w:rPr>
          <w:noProof/>
        </w:rPr>
      </w:r>
      <w:r>
        <w:rPr>
          <w:noProof/>
        </w:rPr>
        <w:fldChar w:fldCharType="separate"/>
      </w:r>
      <w:r w:rsidR="00FE343B">
        <w:rPr>
          <w:noProof/>
        </w:rPr>
        <w:t>3</w:t>
      </w:r>
      <w:r>
        <w:rPr>
          <w:noProof/>
        </w:rPr>
        <w:fldChar w:fldCharType="end"/>
      </w:r>
    </w:p>
    <w:p w14:paraId="50C01A9B"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2.3</w:t>
      </w:r>
      <w:r>
        <w:rPr>
          <w:rFonts w:eastAsiaTheme="minorEastAsia" w:cstheme="minorBidi"/>
          <w:b w:val="0"/>
          <w:noProof/>
          <w:sz w:val="24"/>
          <w:szCs w:val="24"/>
          <w:lang w:val="en-US" w:eastAsia="ja-JP"/>
        </w:rPr>
        <w:tab/>
      </w:r>
      <w:r>
        <w:rPr>
          <w:noProof/>
        </w:rPr>
        <w:t>SPECCHIO ownership and access</w:t>
      </w:r>
      <w:r>
        <w:rPr>
          <w:noProof/>
        </w:rPr>
        <w:tab/>
      </w:r>
      <w:r>
        <w:rPr>
          <w:noProof/>
        </w:rPr>
        <w:fldChar w:fldCharType="begin"/>
      </w:r>
      <w:r>
        <w:rPr>
          <w:noProof/>
        </w:rPr>
        <w:instrText xml:space="preserve"> PAGEREF _Toc367867911 \h </w:instrText>
      </w:r>
      <w:r>
        <w:rPr>
          <w:noProof/>
        </w:rPr>
      </w:r>
      <w:r>
        <w:rPr>
          <w:noProof/>
        </w:rPr>
        <w:fldChar w:fldCharType="separate"/>
      </w:r>
      <w:r w:rsidR="00FE343B">
        <w:rPr>
          <w:noProof/>
        </w:rPr>
        <w:t>3</w:t>
      </w:r>
      <w:r>
        <w:rPr>
          <w:noProof/>
        </w:rPr>
        <w:fldChar w:fldCharType="end"/>
      </w:r>
    </w:p>
    <w:p w14:paraId="74C99F8C"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2.4</w:t>
      </w:r>
      <w:r>
        <w:rPr>
          <w:rFonts w:eastAsiaTheme="minorEastAsia" w:cstheme="minorBidi"/>
          <w:b w:val="0"/>
          <w:noProof/>
          <w:sz w:val="24"/>
          <w:szCs w:val="24"/>
          <w:lang w:val="en-US" w:eastAsia="ja-JP"/>
        </w:rPr>
        <w:tab/>
      </w:r>
      <w:r>
        <w:rPr>
          <w:noProof/>
        </w:rPr>
        <w:t>Copyright and licensing</w:t>
      </w:r>
      <w:r>
        <w:rPr>
          <w:noProof/>
        </w:rPr>
        <w:tab/>
      </w:r>
      <w:r>
        <w:rPr>
          <w:noProof/>
        </w:rPr>
        <w:fldChar w:fldCharType="begin"/>
      </w:r>
      <w:r>
        <w:rPr>
          <w:noProof/>
        </w:rPr>
        <w:instrText xml:space="preserve"> PAGEREF _Toc367867912 \h </w:instrText>
      </w:r>
      <w:r>
        <w:rPr>
          <w:noProof/>
        </w:rPr>
      </w:r>
      <w:r>
        <w:rPr>
          <w:noProof/>
        </w:rPr>
        <w:fldChar w:fldCharType="separate"/>
      </w:r>
      <w:r w:rsidR="00FE343B">
        <w:rPr>
          <w:noProof/>
        </w:rPr>
        <w:t>3</w:t>
      </w:r>
      <w:r>
        <w:rPr>
          <w:noProof/>
        </w:rPr>
        <w:fldChar w:fldCharType="end"/>
      </w:r>
    </w:p>
    <w:p w14:paraId="75FAA5A2"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2.5</w:t>
      </w:r>
      <w:r>
        <w:rPr>
          <w:rFonts w:eastAsiaTheme="minorEastAsia" w:cstheme="minorBidi"/>
          <w:b w:val="0"/>
          <w:noProof/>
          <w:sz w:val="24"/>
          <w:szCs w:val="24"/>
          <w:lang w:val="en-US" w:eastAsia="ja-JP"/>
        </w:rPr>
        <w:tab/>
      </w:r>
      <w:r>
        <w:rPr>
          <w:noProof/>
        </w:rPr>
        <w:t>For Further Information</w:t>
      </w:r>
      <w:r>
        <w:rPr>
          <w:noProof/>
        </w:rPr>
        <w:tab/>
      </w:r>
      <w:r>
        <w:rPr>
          <w:noProof/>
        </w:rPr>
        <w:fldChar w:fldCharType="begin"/>
      </w:r>
      <w:r>
        <w:rPr>
          <w:noProof/>
        </w:rPr>
        <w:instrText xml:space="preserve"> PAGEREF _Toc367867913 \h </w:instrText>
      </w:r>
      <w:r>
        <w:rPr>
          <w:noProof/>
        </w:rPr>
      </w:r>
      <w:r>
        <w:rPr>
          <w:noProof/>
        </w:rPr>
        <w:fldChar w:fldCharType="separate"/>
      </w:r>
      <w:r w:rsidR="00FE343B">
        <w:rPr>
          <w:noProof/>
        </w:rPr>
        <w:t>3</w:t>
      </w:r>
      <w:r>
        <w:rPr>
          <w:noProof/>
        </w:rPr>
        <w:fldChar w:fldCharType="end"/>
      </w:r>
    </w:p>
    <w:p w14:paraId="2BB127B9" w14:textId="77777777" w:rsidR="00FB24E2" w:rsidRDefault="00FB24E2">
      <w:pPr>
        <w:pStyle w:val="TOC1"/>
        <w:tabs>
          <w:tab w:val="left" w:pos="382"/>
          <w:tab w:val="right" w:leader="dot" w:pos="9345"/>
        </w:tabs>
        <w:rPr>
          <w:rFonts w:eastAsiaTheme="minorEastAsia" w:cstheme="minorBidi"/>
          <w:b w:val="0"/>
          <w:noProof/>
          <w:lang w:val="en-US" w:eastAsia="ja-JP"/>
        </w:rPr>
      </w:pPr>
      <w:r>
        <w:rPr>
          <w:noProof/>
        </w:rPr>
        <w:t>3</w:t>
      </w:r>
      <w:r>
        <w:rPr>
          <w:rFonts w:eastAsiaTheme="minorEastAsia" w:cstheme="minorBidi"/>
          <w:b w:val="0"/>
          <w:noProof/>
          <w:lang w:val="en-US" w:eastAsia="ja-JP"/>
        </w:rPr>
        <w:tab/>
      </w:r>
      <w:r>
        <w:rPr>
          <w:noProof/>
        </w:rPr>
        <w:t>Installation, Configuration and Usage</w:t>
      </w:r>
      <w:r>
        <w:rPr>
          <w:noProof/>
        </w:rPr>
        <w:tab/>
      </w:r>
      <w:r>
        <w:rPr>
          <w:noProof/>
        </w:rPr>
        <w:fldChar w:fldCharType="begin"/>
      </w:r>
      <w:r>
        <w:rPr>
          <w:noProof/>
        </w:rPr>
        <w:instrText xml:space="preserve"> PAGEREF _Toc367867914 \h </w:instrText>
      </w:r>
      <w:r>
        <w:rPr>
          <w:noProof/>
        </w:rPr>
      </w:r>
      <w:r>
        <w:rPr>
          <w:noProof/>
        </w:rPr>
        <w:fldChar w:fldCharType="separate"/>
      </w:r>
      <w:r w:rsidR="00FE343B">
        <w:rPr>
          <w:noProof/>
        </w:rPr>
        <w:t>4</w:t>
      </w:r>
      <w:r>
        <w:rPr>
          <w:noProof/>
        </w:rPr>
        <w:fldChar w:fldCharType="end"/>
      </w:r>
    </w:p>
    <w:p w14:paraId="464D9F07"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3.1</w:t>
      </w:r>
      <w:r>
        <w:rPr>
          <w:rFonts w:eastAsiaTheme="minorEastAsia" w:cstheme="minorBidi"/>
          <w:b w:val="0"/>
          <w:noProof/>
          <w:sz w:val="24"/>
          <w:szCs w:val="24"/>
          <w:lang w:val="en-US" w:eastAsia="ja-JP"/>
        </w:rPr>
        <w:tab/>
      </w:r>
      <w:r>
        <w:rPr>
          <w:noProof/>
        </w:rPr>
        <w:t>Prerequisites</w:t>
      </w:r>
      <w:r>
        <w:rPr>
          <w:noProof/>
        </w:rPr>
        <w:tab/>
      </w:r>
      <w:r>
        <w:rPr>
          <w:noProof/>
        </w:rPr>
        <w:fldChar w:fldCharType="begin"/>
      </w:r>
      <w:r>
        <w:rPr>
          <w:noProof/>
        </w:rPr>
        <w:instrText xml:space="preserve"> PAGEREF _Toc367867915 \h </w:instrText>
      </w:r>
      <w:r>
        <w:rPr>
          <w:noProof/>
        </w:rPr>
      </w:r>
      <w:r>
        <w:rPr>
          <w:noProof/>
        </w:rPr>
        <w:fldChar w:fldCharType="separate"/>
      </w:r>
      <w:r w:rsidR="00FE343B">
        <w:rPr>
          <w:noProof/>
        </w:rPr>
        <w:t>4</w:t>
      </w:r>
      <w:r>
        <w:rPr>
          <w:noProof/>
        </w:rPr>
        <w:fldChar w:fldCharType="end"/>
      </w:r>
    </w:p>
    <w:p w14:paraId="2ADA9993"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3.2</w:t>
      </w:r>
      <w:r>
        <w:rPr>
          <w:rFonts w:eastAsiaTheme="minorEastAsia" w:cstheme="minorBidi"/>
          <w:b w:val="0"/>
          <w:noProof/>
          <w:sz w:val="24"/>
          <w:szCs w:val="24"/>
          <w:lang w:val="en-US" w:eastAsia="ja-JP"/>
        </w:rPr>
        <w:tab/>
      </w:r>
      <w:r>
        <w:rPr>
          <w:noProof/>
        </w:rPr>
        <w:t>Installing the SPECCHIO Virtual Machine</w:t>
      </w:r>
      <w:r>
        <w:rPr>
          <w:noProof/>
        </w:rPr>
        <w:tab/>
      </w:r>
      <w:r>
        <w:rPr>
          <w:noProof/>
        </w:rPr>
        <w:fldChar w:fldCharType="begin"/>
      </w:r>
      <w:r>
        <w:rPr>
          <w:noProof/>
        </w:rPr>
        <w:instrText xml:space="preserve"> PAGEREF _Toc367867916 \h </w:instrText>
      </w:r>
      <w:r>
        <w:rPr>
          <w:noProof/>
        </w:rPr>
      </w:r>
      <w:r>
        <w:rPr>
          <w:noProof/>
        </w:rPr>
        <w:fldChar w:fldCharType="separate"/>
      </w:r>
      <w:r w:rsidR="00FE343B">
        <w:rPr>
          <w:noProof/>
        </w:rPr>
        <w:t>4</w:t>
      </w:r>
      <w:r>
        <w:rPr>
          <w:noProof/>
        </w:rPr>
        <w:fldChar w:fldCharType="end"/>
      </w:r>
    </w:p>
    <w:p w14:paraId="1F426190"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3.3</w:t>
      </w:r>
      <w:r>
        <w:rPr>
          <w:rFonts w:eastAsiaTheme="minorEastAsia" w:cstheme="minorBidi"/>
          <w:b w:val="0"/>
          <w:noProof/>
          <w:sz w:val="24"/>
          <w:szCs w:val="24"/>
          <w:lang w:val="en-US" w:eastAsia="ja-JP"/>
        </w:rPr>
        <w:tab/>
      </w:r>
      <w:r>
        <w:rPr>
          <w:noProof/>
        </w:rPr>
        <w:t>Logging into the Virtual Machine</w:t>
      </w:r>
      <w:r>
        <w:rPr>
          <w:noProof/>
        </w:rPr>
        <w:tab/>
      </w:r>
      <w:r>
        <w:rPr>
          <w:noProof/>
        </w:rPr>
        <w:fldChar w:fldCharType="begin"/>
      </w:r>
      <w:r>
        <w:rPr>
          <w:noProof/>
        </w:rPr>
        <w:instrText xml:space="preserve"> PAGEREF _Toc367867917 \h </w:instrText>
      </w:r>
      <w:r>
        <w:rPr>
          <w:noProof/>
        </w:rPr>
      </w:r>
      <w:r>
        <w:rPr>
          <w:noProof/>
        </w:rPr>
        <w:fldChar w:fldCharType="separate"/>
      </w:r>
      <w:r w:rsidR="00FE343B">
        <w:rPr>
          <w:noProof/>
        </w:rPr>
        <w:t>4</w:t>
      </w:r>
      <w:r>
        <w:rPr>
          <w:noProof/>
        </w:rPr>
        <w:fldChar w:fldCharType="end"/>
      </w:r>
    </w:p>
    <w:p w14:paraId="50A59DE3"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3.4</w:t>
      </w:r>
      <w:r>
        <w:rPr>
          <w:rFonts w:eastAsiaTheme="minorEastAsia" w:cstheme="minorBidi"/>
          <w:b w:val="0"/>
          <w:noProof/>
          <w:sz w:val="24"/>
          <w:szCs w:val="24"/>
          <w:lang w:val="en-US" w:eastAsia="ja-JP"/>
        </w:rPr>
        <w:tab/>
      </w:r>
      <w:r>
        <w:rPr>
          <w:noProof/>
        </w:rPr>
        <w:t>Virtual Machine Configuration</w:t>
      </w:r>
      <w:r>
        <w:rPr>
          <w:noProof/>
        </w:rPr>
        <w:tab/>
      </w:r>
      <w:r>
        <w:rPr>
          <w:noProof/>
        </w:rPr>
        <w:fldChar w:fldCharType="begin"/>
      </w:r>
      <w:r>
        <w:rPr>
          <w:noProof/>
        </w:rPr>
        <w:instrText xml:space="preserve"> PAGEREF _Toc367867918 \h </w:instrText>
      </w:r>
      <w:r>
        <w:rPr>
          <w:noProof/>
        </w:rPr>
      </w:r>
      <w:r>
        <w:rPr>
          <w:noProof/>
        </w:rPr>
        <w:fldChar w:fldCharType="separate"/>
      </w:r>
      <w:r w:rsidR="00FE343B">
        <w:rPr>
          <w:noProof/>
        </w:rPr>
        <w:t>4</w:t>
      </w:r>
      <w:r>
        <w:rPr>
          <w:noProof/>
        </w:rPr>
        <w:fldChar w:fldCharType="end"/>
      </w:r>
    </w:p>
    <w:p w14:paraId="7CA6FFBA"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3.5</w:t>
      </w:r>
      <w:r>
        <w:rPr>
          <w:rFonts w:eastAsiaTheme="minorEastAsia" w:cstheme="minorBidi"/>
          <w:b w:val="0"/>
          <w:noProof/>
          <w:sz w:val="24"/>
          <w:szCs w:val="24"/>
          <w:lang w:val="en-US" w:eastAsia="ja-JP"/>
        </w:rPr>
        <w:tab/>
      </w:r>
      <w:r>
        <w:rPr>
          <w:noProof/>
        </w:rPr>
        <w:t>Accessing SPECCHIO via the Web Interface</w:t>
      </w:r>
      <w:r>
        <w:rPr>
          <w:noProof/>
        </w:rPr>
        <w:tab/>
      </w:r>
      <w:r>
        <w:rPr>
          <w:noProof/>
        </w:rPr>
        <w:fldChar w:fldCharType="begin"/>
      </w:r>
      <w:r>
        <w:rPr>
          <w:noProof/>
        </w:rPr>
        <w:instrText xml:space="preserve"> PAGEREF _Toc367867919 \h </w:instrText>
      </w:r>
      <w:r>
        <w:rPr>
          <w:noProof/>
        </w:rPr>
      </w:r>
      <w:r>
        <w:rPr>
          <w:noProof/>
        </w:rPr>
        <w:fldChar w:fldCharType="separate"/>
      </w:r>
      <w:r w:rsidR="00FE343B">
        <w:rPr>
          <w:noProof/>
        </w:rPr>
        <w:t>5</w:t>
      </w:r>
      <w:r>
        <w:rPr>
          <w:noProof/>
        </w:rPr>
        <w:fldChar w:fldCharType="end"/>
      </w:r>
    </w:p>
    <w:p w14:paraId="2DAD82D9"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3.6</w:t>
      </w:r>
      <w:r>
        <w:rPr>
          <w:rFonts w:eastAsiaTheme="minorEastAsia" w:cstheme="minorBidi"/>
          <w:b w:val="0"/>
          <w:noProof/>
          <w:sz w:val="24"/>
          <w:szCs w:val="24"/>
          <w:lang w:val="en-US" w:eastAsia="ja-JP"/>
        </w:rPr>
        <w:tab/>
      </w:r>
      <w:r>
        <w:rPr>
          <w:noProof/>
        </w:rPr>
        <w:t>Launching the SPECCHIO Application</w:t>
      </w:r>
      <w:r>
        <w:rPr>
          <w:noProof/>
        </w:rPr>
        <w:tab/>
      </w:r>
      <w:r>
        <w:rPr>
          <w:noProof/>
        </w:rPr>
        <w:fldChar w:fldCharType="begin"/>
      </w:r>
      <w:r>
        <w:rPr>
          <w:noProof/>
        </w:rPr>
        <w:instrText xml:space="preserve"> PAGEREF _Toc367867920 \h </w:instrText>
      </w:r>
      <w:r>
        <w:rPr>
          <w:noProof/>
        </w:rPr>
      </w:r>
      <w:r>
        <w:rPr>
          <w:noProof/>
        </w:rPr>
        <w:fldChar w:fldCharType="separate"/>
      </w:r>
      <w:r w:rsidR="00FE343B">
        <w:rPr>
          <w:noProof/>
        </w:rPr>
        <w:t>6</w:t>
      </w:r>
      <w:r>
        <w:rPr>
          <w:noProof/>
        </w:rPr>
        <w:fldChar w:fldCharType="end"/>
      </w:r>
    </w:p>
    <w:p w14:paraId="74819778"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3.7</w:t>
      </w:r>
      <w:r>
        <w:rPr>
          <w:rFonts w:eastAsiaTheme="minorEastAsia" w:cstheme="minorBidi"/>
          <w:b w:val="0"/>
          <w:noProof/>
          <w:sz w:val="24"/>
          <w:szCs w:val="24"/>
          <w:lang w:val="en-US" w:eastAsia="ja-JP"/>
        </w:rPr>
        <w:tab/>
      </w:r>
      <w:r>
        <w:rPr>
          <w:noProof/>
        </w:rPr>
        <w:t>Creating a User Account</w:t>
      </w:r>
      <w:r>
        <w:rPr>
          <w:noProof/>
        </w:rPr>
        <w:tab/>
      </w:r>
      <w:r>
        <w:rPr>
          <w:noProof/>
        </w:rPr>
        <w:fldChar w:fldCharType="begin"/>
      </w:r>
      <w:r>
        <w:rPr>
          <w:noProof/>
        </w:rPr>
        <w:instrText xml:space="preserve"> PAGEREF _Toc367867921 \h </w:instrText>
      </w:r>
      <w:r>
        <w:rPr>
          <w:noProof/>
        </w:rPr>
      </w:r>
      <w:r>
        <w:rPr>
          <w:noProof/>
        </w:rPr>
        <w:fldChar w:fldCharType="separate"/>
      </w:r>
      <w:r w:rsidR="00FE343B">
        <w:rPr>
          <w:noProof/>
        </w:rPr>
        <w:t>7</w:t>
      </w:r>
      <w:r>
        <w:rPr>
          <w:noProof/>
        </w:rPr>
        <w:fldChar w:fldCharType="end"/>
      </w:r>
    </w:p>
    <w:p w14:paraId="2A9CD23A"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3.8</w:t>
      </w:r>
      <w:r>
        <w:rPr>
          <w:rFonts w:eastAsiaTheme="minorEastAsia" w:cstheme="minorBidi"/>
          <w:b w:val="0"/>
          <w:noProof/>
          <w:sz w:val="24"/>
          <w:szCs w:val="24"/>
          <w:lang w:val="en-US" w:eastAsia="ja-JP"/>
        </w:rPr>
        <w:tab/>
      </w:r>
      <w:r>
        <w:rPr>
          <w:noProof/>
        </w:rPr>
        <w:t>Networking Access to the SPECCHIO Server</w:t>
      </w:r>
      <w:r>
        <w:rPr>
          <w:noProof/>
        </w:rPr>
        <w:tab/>
      </w:r>
      <w:r>
        <w:rPr>
          <w:noProof/>
        </w:rPr>
        <w:fldChar w:fldCharType="begin"/>
      </w:r>
      <w:r>
        <w:rPr>
          <w:noProof/>
        </w:rPr>
        <w:instrText xml:space="preserve"> PAGEREF _Toc367867922 \h </w:instrText>
      </w:r>
      <w:r>
        <w:rPr>
          <w:noProof/>
        </w:rPr>
      </w:r>
      <w:r>
        <w:rPr>
          <w:noProof/>
        </w:rPr>
        <w:fldChar w:fldCharType="separate"/>
      </w:r>
      <w:r w:rsidR="00FE343B">
        <w:rPr>
          <w:noProof/>
        </w:rPr>
        <w:t>8</w:t>
      </w:r>
      <w:r>
        <w:rPr>
          <w:noProof/>
        </w:rPr>
        <w:fldChar w:fldCharType="end"/>
      </w:r>
    </w:p>
    <w:p w14:paraId="5D39C9D2"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3.9</w:t>
      </w:r>
      <w:r>
        <w:rPr>
          <w:rFonts w:eastAsiaTheme="minorEastAsia" w:cstheme="minorBidi"/>
          <w:b w:val="0"/>
          <w:noProof/>
          <w:sz w:val="24"/>
          <w:szCs w:val="24"/>
          <w:lang w:val="en-US" w:eastAsia="ja-JP"/>
        </w:rPr>
        <w:tab/>
      </w:r>
      <w:r>
        <w:rPr>
          <w:noProof/>
        </w:rPr>
        <w:t>Accessing SPECCHIO from the Host Machine</w:t>
      </w:r>
      <w:r>
        <w:rPr>
          <w:noProof/>
        </w:rPr>
        <w:tab/>
      </w:r>
      <w:r>
        <w:rPr>
          <w:noProof/>
        </w:rPr>
        <w:fldChar w:fldCharType="begin"/>
      </w:r>
      <w:r>
        <w:rPr>
          <w:noProof/>
        </w:rPr>
        <w:instrText xml:space="preserve"> PAGEREF _Toc367867923 \h </w:instrText>
      </w:r>
      <w:r>
        <w:rPr>
          <w:noProof/>
        </w:rPr>
      </w:r>
      <w:r>
        <w:rPr>
          <w:noProof/>
        </w:rPr>
        <w:fldChar w:fldCharType="separate"/>
      </w:r>
      <w:r w:rsidR="00FE343B">
        <w:rPr>
          <w:noProof/>
        </w:rPr>
        <w:t>10</w:t>
      </w:r>
      <w:r>
        <w:rPr>
          <w:noProof/>
        </w:rPr>
        <w:fldChar w:fldCharType="end"/>
      </w:r>
    </w:p>
    <w:p w14:paraId="0D005376"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3.10</w:t>
      </w:r>
      <w:r>
        <w:rPr>
          <w:rFonts w:eastAsiaTheme="minorEastAsia" w:cstheme="minorBidi"/>
          <w:b w:val="0"/>
          <w:noProof/>
          <w:sz w:val="24"/>
          <w:szCs w:val="24"/>
          <w:lang w:val="en-US" w:eastAsia="ja-JP"/>
        </w:rPr>
        <w:tab/>
      </w:r>
      <w:r>
        <w:rPr>
          <w:noProof/>
        </w:rPr>
        <w:t>Accessing SPECCHIO from Outside the Virtual Machine</w:t>
      </w:r>
      <w:r>
        <w:rPr>
          <w:noProof/>
        </w:rPr>
        <w:tab/>
      </w:r>
      <w:r>
        <w:rPr>
          <w:noProof/>
        </w:rPr>
        <w:fldChar w:fldCharType="begin"/>
      </w:r>
      <w:r>
        <w:rPr>
          <w:noProof/>
        </w:rPr>
        <w:instrText xml:space="preserve"> PAGEREF _Toc367867924 \h </w:instrText>
      </w:r>
      <w:r>
        <w:rPr>
          <w:noProof/>
        </w:rPr>
      </w:r>
      <w:r>
        <w:rPr>
          <w:noProof/>
        </w:rPr>
        <w:fldChar w:fldCharType="separate"/>
      </w:r>
      <w:r w:rsidR="00FE343B">
        <w:rPr>
          <w:noProof/>
        </w:rPr>
        <w:t>11</w:t>
      </w:r>
      <w:r>
        <w:rPr>
          <w:noProof/>
        </w:rPr>
        <w:fldChar w:fldCharType="end"/>
      </w:r>
    </w:p>
    <w:p w14:paraId="608E84FF"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3.11</w:t>
      </w:r>
      <w:r>
        <w:rPr>
          <w:rFonts w:eastAsiaTheme="minorEastAsia" w:cstheme="minorBidi"/>
          <w:b w:val="0"/>
          <w:noProof/>
          <w:sz w:val="24"/>
          <w:szCs w:val="24"/>
          <w:lang w:val="en-US" w:eastAsia="ja-JP"/>
        </w:rPr>
        <w:tab/>
      </w:r>
      <w:r>
        <w:rPr>
          <w:noProof/>
        </w:rPr>
        <w:t>Accessing SPECCHIO from Outside the Virtual Machine using the VM Name</w:t>
      </w:r>
      <w:r>
        <w:rPr>
          <w:noProof/>
        </w:rPr>
        <w:tab/>
      </w:r>
      <w:r>
        <w:rPr>
          <w:noProof/>
        </w:rPr>
        <w:fldChar w:fldCharType="begin"/>
      </w:r>
      <w:r>
        <w:rPr>
          <w:noProof/>
        </w:rPr>
        <w:instrText xml:space="preserve"> PAGEREF _Toc367867925 \h </w:instrText>
      </w:r>
      <w:r>
        <w:rPr>
          <w:noProof/>
        </w:rPr>
      </w:r>
      <w:r>
        <w:rPr>
          <w:noProof/>
        </w:rPr>
        <w:fldChar w:fldCharType="separate"/>
      </w:r>
      <w:r w:rsidR="00FE343B">
        <w:rPr>
          <w:noProof/>
        </w:rPr>
        <w:t>12</w:t>
      </w:r>
      <w:r>
        <w:rPr>
          <w:noProof/>
        </w:rPr>
        <w:fldChar w:fldCharType="end"/>
      </w:r>
    </w:p>
    <w:p w14:paraId="56910E24"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3.12</w:t>
      </w:r>
      <w:r>
        <w:rPr>
          <w:rFonts w:eastAsiaTheme="minorEastAsia" w:cstheme="minorBidi"/>
          <w:b w:val="0"/>
          <w:noProof/>
          <w:sz w:val="24"/>
          <w:szCs w:val="24"/>
          <w:lang w:val="en-US" w:eastAsia="ja-JP"/>
        </w:rPr>
        <w:tab/>
      </w:r>
      <w:r>
        <w:rPr>
          <w:noProof/>
        </w:rPr>
        <w:t>Accessing SPECCHIO VM in the Field without any existing Network</w:t>
      </w:r>
      <w:r>
        <w:rPr>
          <w:noProof/>
        </w:rPr>
        <w:tab/>
      </w:r>
      <w:r>
        <w:rPr>
          <w:noProof/>
        </w:rPr>
        <w:fldChar w:fldCharType="begin"/>
      </w:r>
      <w:r>
        <w:rPr>
          <w:noProof/>
        </w:rPr>
        <w:instrText xml:space="preserve"> PAGEREF _Toc367867926 \h </w:instrText>
      </w:r>
      <w:r>
        <w:rPr>
          <w:noProof/>
        </w:rPr>
      </w:r>
      <w:r>
        <w:rPr>
          <w:noProof/>
        </w:rPr>
        <w:fldChar w:fldCharType="separate"/>
      </w:r>
      <w:r w:rsidR="00FE343B">
        <w:rPr>
          <w:noProof/>
        </w:rPr>
        <w:t>13</w:t>
      </w:r>
      <w:r>
        <w:rPr>
          <w:noProof/>
        </w:rPr>
        <w:fldChar w:fldCharType="end"/>
      </w:r>
    </w:p>
    <w:p w14:paraId="15D85D50"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3.13</w:t>
      </w:r>
      <w:r>
        <w:rPr>
          <w:rFonts w:eastAsiaTheme="minorEastAsia" w:cstheme="minorBidi"/>
          <w:b w:val="0"/>
          <w:noProof/>
          <w:sz w:val="24"/>
          <w:szCs w:val="24"/>
          <w:lang w:val="en-US" w:eastAsia="ja-JP"/>
        </w:rPr>
        <w:tab/>
      </w:r>
      <w:r>
        <w:rPr>
          <w:noProof/>
        </w:rPr>
        <w:t>Mounting a host folder into the VM</w:t>
      </w:r>
      <w:r>
        <w:rPr>
          <w:noProof/>
        </w:rPr>
        <w:tab/>
      </w:r>
      <w:r>
        <w:rPr>
          <w:noProof/>
        </w:rPr>
        <w:fldChar w:fldCharType="begin"/>
      </w:r>
      <w:r>
        <w:rPr>
          <w:noProof/>
        </w:rPr>
        <w:instrText xml:space="preserve"> PAGEREF _Toc367867927 \h </w:instrText>
      </w:r>
      <w:r>
        <w:rPr>
          <w:noProof/>
        </w:rPr>
      </w:r>
      <w:r>
        <w:rPr>
          <w:noProof/>
        </w:rPr>
        <w:fldChar w:fldCharType="separate"/>
      </w:r>
      <w:r w:rsidR="00FE343B">
        <w:rPr>
          <w:noProof/>
        </w:rPr>
        <w:t>15</w:t>
      </w:r>
      <w:r>
        <w:rPr>
          <w:noProof/>
        </w:rPr>
        <w:fldChar w:fldCharType="end"/>
      </w:r>
    </w:p>
    <w:p w14:paraId="28807E8F"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3.14</w:t>
      </w:r>
      <w:r>
        <w:rPr>
          <w:rFonts w:eastAsiaTheme="minorEastAsia" w:cstheme="minorBidi"/>
          <w:b w:val="0"/>
          <w:noProof/>
          <w:sz w:val="24"/>
          <w:szCs w:val="24"/>
          <w:lang w:val="en-US" w:eastAsia="ja-JP"/>
        </w:rPr>
        <w:tab/>
      </w:r>
      <w:r>
        <w:rPr>
          <w:noProof/>
        </w:rPr>
        <w:t>Handling larger database requirements</w:t>
      </w:r>
      <w:r>
        <w:rPr>
          <w:noProof/>
        </w:rPr>
        <w:tab/>
      </w:r>
      <w:r>
        <w:rPr>
          <w:noProof/>
        </w:rPr>
        <w:fldChar w:fldCharType="begin"/>
      </w:r>
      <w:r>
        <w:rPr>
          <w:noProof/>
        </w:rPr>
        <w:instrText xml:space="preserve"> PAGEREF _Toc367867928 \h </w:instrText>
      </w:r>
      <w:r>
        <w:rPr>
          <w:noProof/>
        </w:rPr>
      </w:r>
      <w:r>
        <w:rPr>
          <w:noProof/>
        </w:rPr>
        <w:fldChar w:fldCharType="separate"/>
      </w:r>
      <w:r w:rsidR="00FE343B">
        <w:rPr>
          <w:noProof/>
        </w:rPr>
        <w:t>15</w:t>
      </w:r>
      <w:r>
        <w:rPr>
          <w:noProof/>
        </w:rPr>
        <w:fldChar w:fldCharType="end"/>
      </w:r>
    </w:p>
    <w:p w14:paraId="64840C23" w14:textId="77777777" w:rsidR="00FB24E2" w:rsidRDefault="00FB24E2">
      <w:pPr>
        <w:pStyle w:val="TOC1"/>
        <w:tabs>
          <w:tab w:val="left" w:pos="382"/>
          <w:tab w:val="right" w:leader="dot" w:pos="9345"/>
        </w:tabs>
        <w:rPr>
          <w:rFonts w:eastAsiaTheme="minorEastAsia" w:cstheme="minorBidi"/>
          <w:b w:val="0"/>
          <w:noProof/>
          <w:lang w:val="en-US" w:eastAsia="ja-JP"/>
        </w:rPr>
      </w:pPr>
      <w:r>
        <w:rPr>
          <w:noProof/>
        </w:rPr>
        <w:t>4</w:t>
      </w:r>
      <w:r>
        <w:rPr>
          <w:rFonts w:eastAsiaTheme="minorEastAsia" w:cstheme="minorBidi"/>
          <w:b w:val="0"/>
          <w:noProof/>
          <w:lang w:val="en-US" w:eastAsia="ja-JP"/>
        </w:rPr>
        <w:tab/>
      </w:r>
      <w:r>
        <w:rPr>
          <w:noProof/>
        </w:rPr>
        <w:t>Upgrading the SPECCHIO System</w:t>
      </w:r>
      <w:r>
        <w:rPr>
          <w:noProof/>
        </w:rPr>
        <w:tab/>
      </w:r>
      <w:r>
        <w:rPr>
          <w:noProof/>
        </w:rPr>
        <w:fldChar w:fldCharType="begin"/>
      </w:r>
      <w:r>
        <w:rPr>
          <w:noProof/>
        </w:rPr>
        <w:instrText xml:space="preserve"> PAGEREF _Toc367867929 \h </w:instrText>
      </w:r>
      <w:r>
        <w:rPr>
          <w:noProof/>
        </w:rPr>
      </w:r>
      <w:r>
        <w:rPr>
          <w:noProof/>
        </w:rPr>
        <w:fldChar w:fldCharType="separate"/>
      </w:r>
      <w:r w:rsidR="00FE343B">
        <w:rPr>
          <w:noProof/>
        </w:rPr>
        <w:t>16</w:t>
      </w:r>
      <w:r>
        <w:rPr>
          <w:noProof/>
        </w:rPr>
        <w:fldChar w:fldCharType="end"/>
      </w:r>
    </w:p>
    <w:p w14:paraId="38D292E7"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4.1</w:t>
      </w:r>
      <w:r>
        <w:rPr>
          <w:rFonts w:eastAsiaTheme="minorEastAsia" w:cstheme="minorBidi"/>
          <w:b w:val="0"/>
          <w:noProof/>
          <w:sz w:val="24"/>
          <w:szCs w:val="24"/>
          <w:lang w:val="en-US" w:eastAsia="ja-JP"/>
        </w:rPr>
        <w:tab/>
      </w:r>
      <w:r>
        <w:rPr>
          <w:noProof/>
        </w:rPr>
        <w:t>Server and Client Software Upgrades</w:t>
      </w:r>
      <w:r>
        <w:rPr>
          <w:noProof/>
        </w:rPr>
        <w:tab/>
      </w:r>
      <w:r>
        <w:rPr>
          <w:noProof/>
        </w:rPr>
        <w:fldChar w:fldCharType="begin"/>
      </w:r>
      <w:r>
        <w:rPr>
          <w:noProof/>
        </w:rPr>
        <w:instrText xml:space="preserve"> PAGEREF _Toc367867930 \h </w:instrText>
      </w:r>
      <w:r>
        <w:rPr>
          <w:noProof/>
        </w:rPr>
      </w:r>
      <w:r>
        <w:rPr>
          <w:noProof/>
        </w:rPr>
        <w:fldChar w:fldCharType="separate"/>
      </w:r>
      <w:r w:rsidR="00FE343B">
        <w:rPr>
          <w:noProof/>
        </w:rPr>
        <w:t>16</w:t>
      </w:r>
      <w:r>
        <w:rPr>
          <w:noProof/>
        </w:rPr>
        <w:fldChar w:fldCharType="end"/>
      </w:r>
    </w:p>
    <w:p w14:paraId="015A68E3" w14:textId="77777777" w:rsidR="00FB24E2" w:rsidRDefault="00FB24E2">
      <w:pPr>
        <w:pStyle w:val="TOC3"/>
        <w:tabs>
          <w:tab w:val="left" w:pos="1136"/>
          <w:tab w:val="right" w:leader="dot" w:pos="9345"/>
        </w:tabs>
        <w:rPr>
          <w:rFonts w:eastAsiaTheme="minorEastAsia" w:cstheme="minorBidi"/>
          <w:noProof/>
          <w:sz w:val="24"/>
          <w:szCs w:val="24"/>
          <w:lang w:val="en-US" w:eastAsia="ja-JP"/>
        </w:rPr>
      </w:pPr>
      <w:r>
        <w:rPr>
          <w:noProof/>
        </w:rPr>
        <w:t>4.1.1</w:t>
      </w:r>
      <w:r>
        <w:rPr>
          <w:rFonts w:eastAsiaTheme="minorEastAsia" w:cstheme="minorBidi"/>
          <w:noProof/>
          <w:sz w:val="24"/>
          <w:szCs w:val="24"/>
          <w:lang w:val="en-US" w:eastAsia="ja-JP"/>
        </w:rPr>
        <w:tab/>
      </w:r>
      <w:r>
        <w:rPr>
          <w:noProof/>
        </w:rPr>
        <w:t>Automatic Upgrade</w:t>
      </w:r>
      <w:r>
        <w:rPr>
          <w:noProof/>
        </w:rPr>
        <w:tab/>
      </w:r>
      <w:r>
        <w:rPr>
          <w:noProof/>
        </w:rPr>
        <w:fldChar w:fldCharType="begin"/>
      </w:r>
      <w:r>
        <w:rPr>
          <w:noProof/>
        </w:rPr>
        <w:instrText xml:space="preserve"> PAGEREF _Toc367867931 \h </w:instrText>
      </w:r>
      <w:r>
        <w:rPr>
          <w:noProof/>
        </w:rPr>
      </w:r>
      <w:r>
        <w:rPr>
          <w:noProof/>
        </w:rPr>
        <w:fldChar w:fldCharType="separate"/>
      </w:r>
      <w:r w:rsidR="00FE343B">
        <w:rPr>
          <w:noProof/>
        </w:rPr>
        <w:t>16</w:t>
      </w:r>
      <w:r>
        <w:rPr>
          <w:noProof/>
        </w:rPr>
        <w:fldChar w:fldCharType="end"/>
      </w:r>
    </w:p>
    <w:p w14:paraId="04766C17" w14:textId="77777777" w:rsidR="00FB24E2" w:rsidRDefault="00FB24E2">
      <w:pPr>
        <w:pStyle w:val="TOC3"/>
        <w:tabs>
          <w:tab w:val="left" w:pos="1136"/>
          <w:tab w:val="right" w:leader="dot" w:pos="9345"/>
        </w:tabs>
        <w:rPr>
          <w:rFonts w:eastAsiaTheme="minorEastAsia" w:cstheme="minorBidi"/>
          <w:noProof/>
          <w:sz w:val="24"/>
          <w:szCs w:val="24"/>
          <w:lang w:val="en-US" w:eastAsia="ja-JP"/>
        </w:rPr>
      </w:pPr>
      <w:r>
        <w:rPr>
          <w:noProof/>
        </w:rPr>
        <w:t>4.1.2</w:t>
      </w:r>
      <w:r>
        <w:rPr>
          <w:rFonts w:eastAsiaTheme="minorEastAsia" w:cstheme="minorBidi"/>
          <w:noProof/>
          <w:sz w:val="24"/>
          <w:szCs w:val="24"/>
          <w:lang w:val="en-US" w:eastAsia="ja-JP"/>
        </w:rPr>
        <w:tab/>
      </w:r>
      <w:r>
        <w:rPr>
          <w:noProof/>
        </w:rPr>
        <w:t>Manual Upgrade</w:t>
      </w:r>
      <w:r>
        <w:rPr>
          <w:noProof/>
        </w:rPr>
        <w:tab/>
      </w:r>
      <w:r>
        <w:rPr>
          <w:noProof/>
        </w:rPr>
        <w:fldChar w:fldCharType="begin"/>
      </w:r>
      <w:r>
        <w:rPr>
          <w:noProof/>
        </w:rPr>
        <w:instrText xml:space="preserve"> PAGEREF _Toc367867932 \h </w:instrText>
      </w:r>
      <w:r>
        <w:rPr>
          <w:noProof/>
        </w:rPr>
      </w:r>
      <w:r>
        <w:rPr>
          <w:noProof/>
        </w:rPr>
        <w:fldChar w:fldCharType="separate"/>
      </w:r>
      <w:r w:rsidR="00FE343B">
        <w:rPr>
          <w:noProof/>
        </w:rPr>
        <w:t>17</w:t>
      </w:r>
      <w:r>
        <w:rPr>
          <w:noProof/>
        </w:rPr>
        <w:fldChar w:fldCharType="end"/>
      </w:r>
    </w:p>
    <w:p w14:paraId="4E1D547F"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4.2</w:t>
      </w:r>
      <w:r>
        <w:rPr>
          <w:rFonts w:eastAsiaTheme="minorEastAsia" w:cstheme="minorBidi"/>
          <w:b w:val="0"/>
          <w:noProof/>
          <w:sz w:val="24"/>
          <w:szCs w:val="24"/>
          <w:lang w:val="en-US" w:eastAsia="ja-JP"/>
        </w:rPr>
        <w:tab/>
      </w:r>
      <w:r>
        <w:rPr>
          <w:noProof/>
        </w:rPr>
        <w:t>SPECCHIO Database Upgrades</w:t>
      </w:r>
      <w:r>
        <w:rPr>
          <w:noProof/>
        </w:rPr>
        <w:tab/>
      </w:r>
      <w:r>
        <w:rPr>
          <w:noProof/>
        </w:rPr>
        <w:fldChar w:fldCharType="begin"/>
      </w:r>
      <w:r>
        <w:rPr>
          <w:noProof/>
        </w:rPr>
        <w:instrText xml:space="preserve"> PAGEREF _Toc367867933 \h </w:instrText>
      </w:r>
      <w:r>
        <w:rPr>
          <w:noProof/>
        </w:rPr>
      </w:r>
      <w:r>
        <w:rPr>
          <w:noProof/>
        </w:rPr>
        <w:fldChar w:fldCharType="separate"/>
      </w:r>
      <w:r w:rsidR="00FE343B">
        <w:rPr>
          <w:noProof/>
        </w:rPr>
        <w:t>18</w:t>
      </w:r>
      <w:r>
        <w:rPr>
          <w:noProof/>
        </w:rPr>
        <w:fldChar w:fldCharType="end"/>
      </w:r>
    </w:p>
    <w:p w14:paraId="563F5C91" w14:textId="77777777" w:rsidR="00FB24E2" w:rsidRDefault="00FB24E2">
      <w:pPr>
        <w:pStyle w:val="TOC1"/>
        <w:tabs>
          <w:tab w:val="left" w:pos="1577"/>
          <w:tab w:val="right" w:leader="dot" w:pos="9345"/>
        </w:tabs>
        <w:rPr>
          <w:rFonts w:eastAsiaTheme="minorEastAsia" w:cstheme="minorBidi"/>
          <w:b w:val="0"/>
          <w:noProof/>
          <w:lang w:val="en-US" w:eastAsia="ja-JP"/>
        </w:rPr>
      </w:pPr>
      <w:r>
        <w:rPr>
          <w:noProof/>
        </w:rPr>
        <w:t>Appendix A:</w:t>
      </w:r>
      <w:r>
        <w:rPr>
          <w:rFonts w:eastAsiaTheme="minorEastAsia" w:cstheme="minorBidi"/>
          <w:b w:val="0"/>
          <w:noProof/>
          <w:lang w:val="en-US" w:eastAsia="ja-JP"/>
        </w:rPr>
        <w:tab/>
      </w:r>
      <w:r>
        <w:rPr>
          <w:noProof/>
        </w:rPr>
        <w:t>Change History</w:t>
      </w:r>
      <w:r>
        <w:rPr>
          <w:noProof/>
        </w:rPr>
        <w:tab/>
      </w:r>
      <w:r>
        <w:rPr>
          <w:noProof/>
        </w:rPr>
        <w:fldChar w:fldCharType="begin"/>
      </w:r>
      <w:r>
        <w:rPr>
          <w:noProof/>
        </w:rPr>
        <w:instrText xml:space="preserve"> PAGEREF _Toc367867934 \h </w:instrText>
      </w:r>
      <w:r>
        <w:rPr>
          <w:noProof/>
        </w:rPr>
      </w:r>
      <w:r>
        <w:rPr>
          <w:noProof/>
        </w:rPr>
        <w:fldChar w:fldCharType="separate"/>
      </w:r>
      <w:r w:rsidR="00FE343B">
        <w:rPr>
          <w:noProof/>
        </w:rPr>
        <w:t>20</w:t>
      </w:r>
      <w:r>
        <w:rPr>
          <w:noProof/>
        </w:rPr>
        <w:fldChar w:fldCharType="end"/>
      </w:r>
    </w:p>
    <w:p w14:paraId="57CF0BC1" w14:textId="77777777" w:rsidR="00FB24E2" w:rsidRDefault="00FB24E2">
      <w:pPr>
        <w:pStyle w:val="TOC1"/>
        <w:tabs>
          <w:tab w:val="left" w:pos="1577"/>
          <w:tab w:val="right" w:leader="dot" w:pos="9345"/>
        </w:tabs>
        <w:rPr>
          <w:rFonts w:eastAsiaTheme="minorEastAsia" w:cstheme="minorBidi"/>
          <w:b w:val="0"/>
          <w:noProof/>
          <w:lang w:val="en-US" w:eastAsia="ja-JP"/>
        </w:rPr>
      </w:pPr>
      <w:r>
        <w:rPr>
          <w:noProof/>
        </w:rPr>
        <w:t>Appendix B:</w:t>
      </w:r>
      <w:r>
        <w:rPr>
          <w:rFonts w:eastAsiaTheme="minorEastAsia" w:cstheme="minorBidi"/>
          <w:b w:val="0"/>
          <w:noProof/>
          <w:lang w:val="en-US" w:eastAsia="ja-JP"/>
        </w:rPr>
        <w:tab/>
      </w:r>
      <w:r>
        <w:rPr>
          <w:noProof/>
        </w:rPr>
        <w:t>Installing the Automatic Updating Script</w:t>
      </w:r>
      <w:r>
        <w:rPr>
          <w:noProof/>
        </w:rPr>
        <w:tab/>
      </w:r>
      <w:r>
        <w:rPr>
          <w:noProof/>
        </w:rPr>
        <w:fldChar w:fldCharType="begin"/>
      </w:r>
      <w:r>
        <w:rPr>
          <w:noProof/>
        </w:rPr>
        <w:instrText xml:space="preserve"> PAGEREF _Toc367867935 \h </w:instrText>
      </w:r>
      <w:r>
        <w:rPr>
          <w:noProof/>
        </w:rPr>
      </w:r>
      <w:r>
        <w:rPr>
          <w:noProof/>
        </w:rPr>
        <w:fldChar w:fldCharType="separate"/>
      </w:r>
      <w:r w:rsidR="00FE343B">
        <w:rPr>
          <w:noProof/>
        </w:rPr>
        <w:t>21</w:t>
      </w:r>
      <w:r>
        <w:rPr>
          <w:noProof/>
        </w:rPr>
        <w:fldChar w:fldCharType="end"/>
      </w:r>
    </w:p>
    <w:p w14:paraId="3D02C63A" w14:textId="77777777" w:rsidR="00FB24E2" w:rsidRDefault="00FB24E2">
      <w:pPr>
        <w:pStyle w:val="TOC1"/>
        <w:tabs>
          <w:tab w:val="left" w:pos="1558"/>
          <w:tab w:val="right" w:leader="dot" w:pos="9345"/>
        </w:tabs>
        <w:rPr>
          <w:rFonts w:eastAsiaTheme="minorEastAsia" w:cstheme="minorBidi"/>
          <w:b w:val="0"/>
          <w:noProof/>
          <w:lang w:val="en-US" w:eastAsia="ja-JP"/>
        </w:rPr>
      </w:pPr>
      <w:r>
        <w:rPr>
          <w:noProof/>
        </w:rPr>
        <w:t>Appendix C:</w:t>
      </w:r>
      <w:r>
        <w:rPr>
          <w:rFonts w:eastAsiaTheme="minorEastAsia" w:cstheme="minorBidi"/>
          <w:b w:val="0"/>
          <w:noProof/>
          <w:lang w:val="en-US" w:eastAsia="ja-JP"/>
        </w:rPr>
        <w:tab/>
      </w:r>
      <w:r>
        <w:rPr>
          <w:noProof/>
        </w:rPr>
        <w:t>Bridged Networking under MacOS – Ethernet and WiFi</w:t>
      </w:r>
      <w:r>
        <w:rPr>
          <w:noProof/>
        </w:rPr>
        <w:tab/>
      </w:r>
      <w:r>
        <w:rPr>
          <w:noProof/>
        </w:rPr>
        <w:fldChar w:fldCharType="begin"/>
      </w:r>
      <w:r>
        <w:rPr>
          <w:noProof/>
        </w:rPr>
        <w:instrText xml:space="preserve"> PAGEREF _Toc367867936 \h </w:instrText>
      </w:r>
      <w:r>
        <w:rPr>
          <w:noProof/>
        </w:rPr>
      </w:r>
      <w:r>
        <w:rPr>
          <w:noProof/>
        </w:rPr>
        <w:fldChar w:fldCharType="separate"/>
      </w:r>
      <w:r w:rsidR="00FE343B">
        <w:rPr>
          <w:noProof/>
        </w:rPr>
        <w:t>22</w:t>
      </w:r>
      <w:r>
        <w:rPr>
          <w:noProof/>
        </w:rPr>
        <w:fldChar w:fldCharType="end"/>
      </w:r>
    </w:p>
    <w:p w14:paraId="2A2AC031" w14:textId="77777777" w:rsidR="00D663F8" w:rsidRPr="00D663F8" w:rsidRDefault="00D663F8" w:rsidP="00D663F8">
      <w:r>
        <w:fldChar w:fldCharType="end"/>
      </w:r>
    </w:p>
    <w:p w14:paraId="3EC3F2A3" w14:textId="1CA8A58B" w:rsidR="002A0FFE" w:rsidRPr="00084655" w:rsidRDefault="002A0FFE" w:rsidP="00306258">
      <w:pPr>
        <w:pStyle w:val="Heading1"/>
        <w:keepNext w:val="0"/>
      </w:pPr>
      <w:bookmarkStart w:id="12" w:name="_Toc367867908"/>
      <w:r w:rsidRPr="00084655">
        <w:lastRenderedPageBreak/>
        <w:t>Introduction</w:t>
      </w:r>
      <w:bookmarkEnd w:id="8"/>
      <w:bookmarkEnd w:id="9"/>
      <w:bookmarkEnd w:id="10"/>
      <w:bookmarkEnd w:id="12"/>
    </w:p>
    <w:p w14:paraId="70FA14D2" w14:textId="247449B2" w:rsidR="002F3529" w:rsidRDefault="00605E8E" w:rsidP="00A7583F">
      <w:pPr>
        <w:pStyle w:val="Body"/>
      </w:pPr>
      <w:r>
        <w:t xml:space="preserve">This document introduces the SPECCHIO Virtualbox. It is a complete SPECCHIO server and client installed under </w:t>
      </w:r>
      <w:r w:rsidR="002C2D62">
        <w:t xml:space="preserve">a </w:t>
      </w:r>
      <w:r>
        <w:t>virtual CentOS</w:t>
      </w:r>
      <w:r w:rsidR="002C2D62">
        <w:t xml:space="preserve"> 6.4</w:t>
      </w:r>
      <w:r>
        <w:t xml:space="preserve"> installation using Virtualbox.</w:t>
      </w:r>
    </w:p>
    <w:p w14:paraId="44FDADCE" w14:textId="77777777" w:rsidR="007221BB" w:rsidRDefault="007221BB" w:rsidP="007221BB">
      <w:pPr>
        <w:pStyle w:val="Heading2"/>
      </w:pPr>
      <w:bookmarkStart w:id="13" w:name="_Toc355280329"/>
      <w:bookmarkStart w:id="14" w:name="_Toc358992520"/>
      <w:bookmarkStart w:id="15" w:name="_Toc367867909"/>
      <w:r>
        <w:t>Document scope</w:t>
      </w:r>
      <w:bookmarkEnd w:id="13"/>
      <w:bookmarkEnd w:id="14"/>
      <w:bookmarkEnd w:id="15"/>
    </w:p>
    <w:p w14:paraId="530198DE" w14:textId="33075CEB" w:rsidR="007221BB" w:rsidRPr="007221BB" w:rsidRDefault="007221BB" w:rsidP="007221BB">
      <w:pPr>
        <w:pStyle w:val="Body"/>
      </w:pPr>
      <w:r>
        <w:t xml:space="preserve">This Guide </w:t>
      </w:r>
      <w:r w:rsidR="00334CF9">
        <w:t>details</w:t>
      </w:r>
      <w:r>
        <w:t xml:space="preserve"> operation of the </w:t>
      </w:r>
      <w:r w:rsidR="00605E8E">
        <w:t>Virtualbox installation</w:t>
      </w:r>
      <w:r>
        <w:t xml:space="preserve"> of </w:t>
      </w:r>
      <w:r w:rsidR="00F52044">
        <w:t>SPECCHIO</w:t>
      </w:r>
      <w:r>
        <w:t xml:space="preserve"> only.</w:t>
      </w:r>
    </w:p>
    <w:p w14:paraId="7F525F1A" w14:textId="77777777" w:rsidR="007221BB" w:rsidRDefault="007221BB" w:rsidP="007221BB">
      <w:pPr>
        <w:pStyle w:val="Heading2"/>
      </w:pPr>
      <w:bookmarkStart w:id="16" w:name="_Toc355280330"/>
      <w:bookmarkStart w:id="17" w:name="_Toc358992521"/>
      <w:bookmarkStart w:id="18" w:name="_Toc367867910"/>
      <w:r>
        <w:t>Intended audience</w:t>
      </w:r>
      <w:bookmarkEnd w:id="16"/>
      <w:bookmarkEnd w:id="17"/>
      <w:bookmarkEnd w:id="18"/>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19" w:name="_Toc355280331"/>
      <w:bookmarkStart w:id="20" w:name="_Toc358992522"/>
      <w:bookmarkStart w:id="21" w:name="_Toc367867911"/>
      <w:r>
        <w:t>SPECCHIO</w:t>
      </w:r>
      <w:r w:rsidR="007221BB">
        <w:t xml:space="preserve"> ownership and access</w:t>
      </w:r>
      <w:bookmarkEnd w:id="19"/>
      <w:bookmarkEnd w:id="20"/>
      <w:bookmarkEnd w:id="21"/>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2" w:name="_Toc358992524"/>
      <w:bookmarkStart w:id="23" w:name="_Toc358992523"/>
      <w:bookmarkStart w:id="24" w:name="_Toc355280332"/>
      <w:bookmarkStart w:id="25" w:name="_Toc367867912"/>
      <w:r>
        <w:t>Copyright and licensing</w:t>
      </w:r>
      <w:bookmarkEnd w:id="22"/>
      <w:bookmarkEnd w:id="25"/>
    </w:p>
    <w:p w14:paraId="1B119BF2" w14:textId="77777777" w:rsidR="00B207D2" w:rsidRPr="00B207D2" w:rsidRDefault="00B207D2" w:rsidP="00B207D2">
      <w:pPr>
        <w:pStyle w:val="Body"/>
      </w:pPr>
      <w:r>
        <w:t xml:space="preserve">SPECCHIO is licensed under the Creative Commons Attribution-ShareAlike 3.0 Unported Licence. </w:t>
      </w:r>
      <w:r w:rsidRPr="00DB5CD4">
        <w:t xml:space="preserve">Therefore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6" w:name="_Toc367867913"/>
      <w:r>
        <w:t>For Further Information</w:t>
      </w:r>
      <w:bookmarkEnd w:id="26"/>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r>
        <w:rPr>
          <w:rStyle w:val="Strong"/>
        </w:rPr>
        <w:t>SPECCHIO Web S</w:t>
      </w:r>
      <w:bookmarkStart w:id="27" w:name="_GoBack"/>
      <w:bookmarkEnd w:id="27"/>
      <w:r>
        <w:rPr>
          <w:rStyle w:val="Strong"/>
        </w:rPr>
        <w:t xml:space="preserve">ite </w:t>
      </w:r>
      <w:r w:rsidR="0057292C" w:rsidRPr="0057292C">
        <w:rPr>
          <w:rStyle w:val="Strong"/>
          <w:b w:val="0"/>
        </w:rPr>
        <w:t>(</w:t>
      </w:r>
      <w:hyperlink r:id="rId12" w:history="1">
        <w:r w:rsidRPr="0057292C">
          <w:rPr>
            <w:rStyle w:val="Hyperlink"/>
            <w:color w:val="auto"/>
          </w:rPr>
          <w:t>www.specchio.ch</w:t>
        </w:r>
      </w:hyperlink>
      <w:r w:rsidR="0057292C">
        <w:rPr>
          <w:rStyle w:val="Hyperlink"/>
          <w:color w:val="auto"/>
        </w:rPr>
        <w:t>)</w:t>
      </w:r>
      <w:r>
        <w:t xml:space="preserve"> General information about SPECCHIO.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UoW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5A859E32" w14:textId="05F4D4BE" w:rsidR="005555AA" w:rsidRDefault="00334CF9" w:rsidP="00334CF9">
      <w:pPr>
        <w:pStyle w:val="HangingIndent"/>
      </w:pPr>
      <w:r>
        <w:rPr>
          <w:rStyle w:val="Strong"/>
        </w:rPr>
        <w:t xml:space="preserve">SPECCHIO </w:t>
      </w:r>
      <w:r w:rsidR="00C444CE">
        <w:rPr>
          <w:rStyle w:val="Strong"/>
        </w:rPr>
        <w:t xml:space="preserve">DC10 </w:t>
      </w:r>
      <w:r>
        <w:rPr>
          <w:rStyle w:val="Strong"/>
        </w:rPr>
        <w:t xml:space="preserve">GitHub </w:t>
      </w:r>
      <w:r w:rsidR="0057292C" w:rsidRPr="0057292C">
        <w:rPr>
          <w:rStyle w:val="Strong"/>
          <w:b w:val="0"/>
        </w:rPr>
        <w:t>(</w:t>
      </w:r>
      <w:hyperlink r:id="rId13" w:history="1">
        <w:r w:rsidRPr="0057292C">
          <w:rPr>
            <w:rStyle w:val="Hyperlink"/>
            <w:color w:val="auto"/>
          </w:rPr>
          <w:t>https://github.com/IntersectAustralia/dc10</w:t>
        </w:r>
      </w:hyperlink>
      <w:r w:rsidR="0057292C">
        <w:rPr>
          <w:rStyle w:val="Hyperlink"/>
          <w:color w:val="auto"/>
        </w:rPr>
        <w:t>)</w:t>
      </w:r>
      <w:r>
        <w:t xml:space="preserve"> </w:t>
      </w:r>
      <w:r w:rsidR="005555AA">
        <w:t>Source code for the University of Wollongong version of SPECCHIO.</w:t>
      </w:r>
    </w:p>
    <w:p w14:paraId="2E97F8F8" w14:textId="49F1A6EC" w:rsidR="00C444CE" w:rsidRDefault="00C444CE" w:rsidP="00C444CE">
      <w:pPr>
        <w:pStyle w:val="HangingIndent"/>
      </w:pPr>
      <w:r>
        <w:rPr>
          <w:rStyle w:val="Strong"/>
        </w:rPr>
        <w:t xml:space="preserve">SPECCHIO GitHub </w:t>
      </w:r>
      <w:r w:rsidRPr="0057292C">
        <w:rPr>
          <w:rStyle w:val="Strong"/>
          <w:b w:val="0"/>
        </w:rPr>
        <w:t>(</w:t>
      </w:r>
      <w:r w:rsidRPr="00C444CE">
        <w:t>https://github.com/ahueni/SPECCHIO</w:t>
      </w:r>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8" w:name="_Toc355280333"/>
      <w:bookmarkStart w:id="29" w:name="_Toc358992526"/>
      <w:bookmarkStart w:id="30" w:name="_Toc367867914"/>
      <w:bookmarkEnd w:id="23"/>
      <w:bookmarkEnd w:id="24"/>
      <w:r>
        <w:lastRenderedPageBreak/>
        <w:t xml:space="preserve">Installation, </w:t>
      </w:r>
      <w:r w:rsidR="002A0FFE" w:rsidRPr="00084655">
        <w:t>Configuration</w:t>
      </w:r>
      <w:bookmarkEnd w:id="28"/>
      <w:bookmarkEnd w:id="29"/>
      <w:r>
        <w:t xml:space="preserve"> and Usage</w:t>
      </w:r>
      <w:bookmarkEnd w:id="30"/>
    </w:p>
    <w:p w14:paraId="32E8CD88" w14:textId="1408360B" w:rsidR="00821767" w:rsidRDefault="00605E8E" w:rsidP="00306258">
      <w:pPr>
        <w:pStyle w:val="Heading2"/>
      </w:pPr>
      <w:bookmarkStart w:id="31" w:name="_Ref130804782"/>
      <w:bookmarkStart w:id="32" w:name="_Toc367867915"/>
      <w:r>
        <w:t>Prerequisites</w:t>
      </w:r>
      <w:bookmarkEnd w:id="32"/>
    </w:p>
    <w:bookmarkEnd w:id="31"/>
    <w:p w14:paraId="7DE11B73" w14:textId="41AD22DE" w:rsidR="00605E8E" w:rsidRPr="00ED24D0" w:rsidRDefault="00605E8E" w:rsidP="00ED24D0">
      <w:pPr>
        <w:pStyle w:val="Body"/>
      </w:pPr>
      <w:r w:rsidRPr="00ED24D0">
        <w:t>Download the</w:t>
      </w:r>
      <w:r w:rsidR="000945BE" w:rsidRPr="00ED24D0">
        <w:t xml:space="preserve"> SPECCHIO virtual machine image </w:t>
      </w:r>
      <w:r w:rsidR="00F92788" w:rsidRPr="00ED24D0">
        <w:t>(</w:t>
      </w:r>
      <w:r w:rsidR="00DE1065">
        <w:t>~4.2</w:t>
      </w:r>
      <w:r w:rsidR="00F92788" w:rsidRPr="00ED24D0">
        <w:t xml:space="preserve"> </w:t>
      </w:r>
      <w:r w:rsidR="00D968D9" w:rsidRPr="00ED24D0">
        <w:t xml:space="preserve">GB) </w:t>
      </w:r>
      <w:r w:rsidR="000945BE" w:rsidRPr="00ED24D0">
        <w:t xml:space="preserve">from </w:t>
      </w:r>
      <w:hyperlink r:id="rId14" w:history="1">
        <w:r w:rsidR="00DE1065" w:rsidRPr="00303CF0">
          <w:rPr>
            <w:rStyle w:val="Hyperlink"/>
          </w:rPr>
          <w:t>http://specchio.ch/vm_download.php</w:t>
        </w:r>
      </w:hyperlink>
      <w:r w:rsidR="00DE1065">
        <w:t xml:space="preserve"> </w:t>
      </w:r>
      <w:r w:rsidR="00565DA5">
        <w:t>(or use any other SPECCHIO image that you have received).</w:t>
      </w:r>
    </w:p>
    <w:p w14:paraId="3407B75D" w14:textId="23B568E1" w:rsidR="00821767" w:rsidRDefault="00605E8E" w:rsidP="00ED24D0">
      <w:pPr>
        <w:pStyle w:val="Body"/>
      </w:pPr>
      <w:r w:rsidRPr="00ED24D0">
        <w:t>Install the Virtualbox on your computer (</w:t>
      </w:r>
      <w:hyperlink r:id="rId15"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r w:rsidRPr="00ED24D0">
        <w:t xml:space="preserve">Virtualbox </w:t>
      </w:r>
      <w:r w:rsidR="0083256F">
        <w:t xml:space="preserve">Extension Pack </w:t>
      </w:r>
      <w:r w:rsidR="0083256F" w:rsidRPr="00ED24D0">
        <w:t>(</w:t>
      </w:r>
      <w:hyperlink r:id="rId16"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3" w:name="_Toc355280335"/>
      <w:bookmarkStart w:id="34" w:name="_Toc358992528"/>
      <w:bookmarkStart w:id="35" w:name="_Toc367867916"/>
      <w:r>
        <w:t>Installing</w:t>
      </w:r>
      <w:r w:rsidR="00821767">
        <w:t xml:space="preserve"> </w:t>
      </w:r>
      <w:r>
        <w:t xml:space="preserve">the </w:t>
      </w:r>
      <w:r w:rsidR="00F52044">
        <w:t>SPECCHIO</w:t>
      </w:r>
      <w:r w:rsidR="00821767">
        <w:t xml:space="preserve"> </w:t>
      </w:r>
      <w:bookmarkEnd w:id="33"/>
      <w:bookmarkEnd w:id="34"/>
      <w:r w:rsidR="00605E8E">
        <w:t>Virtual Machine</w:t>
      </w:r>
      <w:bookmarkEnd w:id="35"/>
    </w:p>
    <w:p w14:paraId="47264EC7" w14:textId="1B607D71" w:rsidR="00605E8E" w:rsidRDefault="00930AA5" w:rsidP="00605E8E">
      <w:r>
        <w:t xml:space="preserve">Caveat: this virtual machine has been setup using a MacOS 10.9 system as host and </w:t>
      </w:r>
      <w:r w:rsidR="007C7286">
        <w:t xml:space="preserve">the </w:t>
      </w:r>
      <w:r>
        <w:t xml:space="preserve">Virtualbox </w:t>
      </w:r>
      <w:r w:rsidR="007C7286">
        <w:t>extension pack</w:t>
      </w:r>
      <w:r>
        <w:t xml:space="preserve"> </w:t>
      </w:r>
      <w:r w:rsidR="007C7286">
        <w:t>was</w:t>
      </w:r>
      <w:r>
        <w:t xml:space="preserve"> installed. </w:t>
      </w:r>
      <w:r w:rsidR="007C7286">
        <w:t>N</w:t>
      </w:r>
      <w:r>
        <w:t>on-MacOS h</w:t>
      </w:r>
      <w:r w:rsidR="007C7286">
        <w:t>ost installations</w:t>
      </w:r>
      <w:r w:rsidR="000945BE">
        <w:t xml:space="preserve"> </w:t>
      </w:r>
      <w:r w:rsidR="007C7286">
        <w:t>may have to be slightly reconfigured</w:t>
      </w:r>
      <w:r w:rsidR="000945BE">
        <w:t>.</w:t>
      </w:r>
    </w:p>
    <w:p w14:paraId="4B9AE6A7" w14:textId="77777777" w:rsidR="000945BE" w:rsidRDefault="000945BE" w:rsidP="00605E8E"/>
    <w:p w14:paraId="2B859C21" w14:textId="12D736AC" w:rsidR="000945BE" w:rsidRDefault="000945BE" w:rsidP="00605E8E">
      <w:r>
        <w:t xml:space="preserve">Double-click the </w:t>
      </w:r>
      <w:r w:rsidR="00C052C1">
        <w:t>SPECCHIO-3.</w:t>
      </w:r>
      <w:r w:rsidR="00DE1065">
        <w:t>X.X.X</w:t>
      </w:r>
      <w:r w:rsidR="001F2B2E" w:rsidRPr="001F2B2E">
        <w:t>-VM.ova</w:t>
      </w:r>
      <w:r>
        <w:t xml:space="preserve"> file and it should show up as virtual machine in the Virtualbox Manager.</w:t>
      </w:r>
    </w:p>
    <w:p w14:paraId="3E9A936F" w14:textId="77777777" w:rsidR="00930AA5" w:rsidRDefault="00930AA5" w:rsidP="00605E8E"/>
    <w:p w14:paraId="4B16E2DD" w14:textId="77777777" w:rsidR="00930AA5" w:rsidRDefault="00930AA5" w:rsidP="00C052C1">
      <w:pPr>
        <w:jc w:val="center"/>
      </w:pPr>
    </w:p>
    <w:p w14:paraId="046412ED" w14:textId="3EED0041" w:rsidR="00930AA5" w:rsidRDefault="00C052C1" w:rsidP="00605E8E">
      <w:r>
        <w:rPr>
          <w:noProof/>
          <w:lang w:val="en-US"/>
        </w:rPr>
        <w:drawing>
          <wp:inline distT="0" distB="0" distL="0" distR="0" wp14:anchorId="1EB79C60" wp14:editId="2E958605">
            <wp:extent cx="1034675" cy="7916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4675" cy="791675"/>
                    </a:xfrm>
                    <a:prstGeom prst="rect">
                      <a:avLst/>
                    </a:prstGeom>
                    <a:noFill/>
                    <a:ln>
                      <a:noFill/>
                    </a:ln>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6" w:name="_Toc367867917"/>
      <w:r>
        <w:t>Logging into the Virtual Machine</w:t>
      </w:r>
      <w:bookmarkEnd w:id="36"/>
    </w:p>
    <w:p w14:paraId="038DFB27" w14:textId="77777777" w:rsidR="00605E8E" w:rsidRDefault="00605E8E" w:rsidP="00605E8E"/>
    <w:p w14:paraId="6A4C2BBD" w14:textId="7B5575EB" w:rsidR="00605E8E" w:rsidRDefault="00605E8E" w:rsidP="00605E8E">
      <w:r>
        <w:t>Login a</w:t>
      </w:r>
      <w:r w:rsidR="007C2779">
        <w:t>s</w:t>
      </w:r>
      <w:r>
        <w:t xml:space="preserve"> user ‘centos’ using the password ‘reverse’.</w:t>
      </w:r>
    </w:p>
    <w:p w14:paraId="78E8AF1A" w14:textId="19E44D83" w:rsidR="00605E8E" w:rsidRPr="00605E8E" w:rsidRDefault="00605E8E" w:rsidP="00605E8E"/>
    <w:p w14:paraId="54B5ED0A" w14:textId="351697B5" w:rsidR="00C6008D" w:rsidRDefault="00C6008D" w:rsidP="00A23B58">
      <w:pPr>
        <w:pStyle w:val="Heading2"/>
      </w:pPr>
      <w:bookmarkStart w:id="37" w:name="_Toc367867918"/>
      <w:r>
        <w:t>Virtual Machine Configuration</w:t>
      </w:r>
      <w:bookmarkEnd w:id="37"/>
    </w:p>
    <w:p w14:paraId="394ED313" w14:textId="2CB64773" w:rsidR="009D15B2" w:rsidRDefault="00C6008D" w:rsidP="00C6008D">
      <w:r>
        <w:t>Depending on your host machine, you may have to configure the keyboard to be used by the VM. To do this, select ‘</w:t>
      </w:r>
      <w:r w:rsidR="009D15B2">
        <w:t>System</w:t>
      </w:r>
      <w:r w:rsidR="00DE1065">
        <w:t xml:space="preserve"> Tools</w:t>
      </w:r>
      <w:r w:rsidR="009D15B2">
        <w:t>’-‘</w:t>
      </w:r>
      <w:r w:rsidR="00DE1065">
        <w:t>Settings</w:t>
      </w:r>
      <w:r w:rsidR="009D15B2">
        <w:t>-‘Keyboard’ from the menu</w:t>
      </w:r>
    </w:p>
    <w:p w14:paraId="63524FEA" w14:textId="77777777" w:rsidR="009D15B2" w:rsidRDefault="009D15B2" w:rsidP="00C6008D"/>
    <w:p w14:paraId="2800DD7E" w14:textId="1FFADA94" w:rsidR="00DE1065" w:rsidRDefault="00DE1065" w:rsidP="00C6008D">
      <w:r>
        <w:rPr>
          <w:noProof/>
          <w:lang w:val="en-US"/>
        </w:rPr>
        <w:drawing>
          <wp:inline distT="0" distB="0" distL="0" distR="0" wp14:anchorId="32242FE9" wp14:editId="4695254F">
            <wp:extent cx="2882617" cy="2022501"/>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04" cy="2022702"/>
                    </a:xfrm>
                    <a:prstGeom prst="rect">
                      <a:avLst/>
                    </a:prstGeom>
                    <a:noFill/>
                    <a:ln>
                      <a:noFill/>
                    </a:ln>
                  </pic:spPr>
                </pic:pic>
              </a:graphicData>
            </a:graphic>
          </wp:inline>
        </w:drawing>
      </w:r>
    </w:p>
    <w:p w14:paraId="67D0BFB6" w14:textId="77777777" w:rsidR="009D15B2" w:rsidRDefault="009D15B2" w:rsidP="00C6008D"/>
    <w:p w14:paraId="62536A01" w14:textId="13898348" w:rsidR="00C6008D" w:rsidRDefault="00DE1065" w:rsidP="00C6008D">
      <w:r>
        <w:rPr>
          <w:noProof/>
          <w:lang w:val="en-US"/>
        </w:rPr>
        <w:lastRenderedPageBreak/>
        <w:drawing>
          <wp:inline distT="0" distB="0" distL="0" distR="0" wp14:anchorId="14DB1446" wp14:editId="4CDD8B09">
            <wp:extent cx="3300437" cy="163752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798" cy="1637699"/>
                    </a:xfrm>
                    <a:prstGeom prst="rect">
                      <a:avLst/>
                    </a:prstGeom>
                    <a:noFill/>
                    <a:ln>
                      <a:noFill/>
                    </a:ln>
                  </pic:spPr>
                </pic:pic>
              </a:graphicData>
            </a:graphic>
          </wp:inline>
        </w:drawing>
      </w:r>
    </w:p>
    <w:p w14:paraId="1B30D357" w14:textId="77777777" w:rsidR="00493F7A" w:rsidRPr="00C6008D" w:rsidRDefault="00493F7A" w:rsidP="00C6008D"/>
    <w:p w14:paraId="5A14A3CA" w14:textId="4DC1B45B" w:rsidR="00493F7A" w:rsidRDefault="00493F7A" w:rsidP="00A23B58">
      <w:pPr>
        <w:pStyle w:val="Heading2"/>
      </w:pPr>
      <w:bookmarkStart w:id="38" w:name="_Toc367867919"/>
      <w:r>
        <w:t>Accessing SPECCHIO via the Web Interface</w:t>
      </w:r>
      <w:bookmarkEnd w:id="38"/>
    </w:p>
    <w:p w14:paraId="1DF1511E" w14:textId="17101141" w:rsidR="00493F7A" w:rsidRDefault="00493F7A" w:rsidP="00493F7A">
      <w:r>
        <w:t>SPECCHIO features a new interface via a web browser, starting with version 3.2.1.6.</w:t>
      </w:r>
    </w:p>
    <w:p w14:paraId="3B2860A3" w14:textId="0E3CC138" w:rsidR="00493F7A" w:rsidRDefault="00493F7A" w:rsidP="00493F7A">
      <w:r>
        <w:t>The SPECCHIO VM comes pre-installed with the web interface. To start it open a browser in the VM and enter l</w:t>
      </w:r>
      <w:r w:rsidRPr="00493F7A">
        <w:t xml:space="preserve">ocalhost:8080 </w:t>
      </w:r>
      <w:r>
        <w:t>as address:</w:t>
      </w:r>
    </w:p>
    <w:p w14:paraId="4BCD3292" w14:textId="77777777" w:rsidR="00493F7A" w:rsidRDefault="00493F7A" w:rsidP="00493F7A"/>
    <w:p w14:paraId="1A19F1D8" w14:textId="0D5B9B37" w:rsidR="00493F7A" w:rsidRDefault="00493F7A" w:rsidP="00493F7A">
      <w:r>
        <w:rPr>
          <w:noProof/>
          <w:lang w:val="en-US"/>
        </w:rPr>
        <w:drawing>
          <wp:inline distT="0" distB="0" distL="0" distR="0" wp14:anchorId="79E5FBF7" wp14:editId="75D8EC9A">
            <wp:extent cx="5940425" cy="3984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984660"/>
                    </a:xfrm>
                    <a:prstGeom prst="rect">
                      <a:avLst/>
                    </a:prstGeom>
                    <a:noFill/>
                    <a:ln>
                      <a:noFill/>
                    </a:ln>
                  </pic:spPr>
                </pic:pic>
              </a:graphicData>
            </a:graphic>
          </wp:inline>
        </w:drawing>
      </w:r>
    </w:p>
    <w:p w14:paraId="1DF9B95F" w14:textId="77777777" w:rsidR="00493F7A" w:rsidRDefault="00493F7A" w:rsidP="00493F7A"/>
    <w:p w14:paraId="10493ADF" w14:textId="37393F01" w:rsidR="00493F7A" w:rsidRDefault="00493F7A" w:rsidP="00493F7A">
      <w:r>
        <w:t>To access the web interface from host system, no further configurations are required, as port 8080 is by default forwarded to the SPECCHIO VM. Hence, in your host system type</w:t>
      </w:r>
      <w:r w:rsidRPr="00493F7A">
        <w:t xml:space="preserve"> </w:t>
      </w:r>
      <w:r>
        <w:t>l</w:t>
      </w:r>
      <w:r w:rsidRPr="00493F7A">
        <w:t>ocalhost:8080</w:t>
      </w:r>
      <w:r>
        <w:t xml:space="preserve"> into the address field:</w:t>
      </w:r>
    </w:p>
    <w:p w14:paraId="6821620D" w14:textId="77777777" w:rsidR="00493F7A" w:rsidRDefault="00493F7A" w:rsidP="00493F7A"/>
    <w:p w14:paraId="63BB86B4" w14:textId="786337D2" w:rsidR="00493F7A" w:rsidRDefault="00493F7A" w:rsidP="00493F7A">
      <w:r>
        <w:rPr>
          <w:noProof/>
          <w:lang w:val="en-US"/>
        </w:rPr>
        <w:lastRenderedPageBreak/>
        <w:drawing>
          <wp:inline distT="0" distB="0" distL="0" distR="0" wp14:anchorId="770B1A12" wp14:editId="65B7827A">
            <wp:extent cx="5940425" cy="4008185"/>
            <wp:effectExtent l="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008185"/>
                    </a:xfrm>
                    <a:prstGeom prst="rect">
                      <a:avLst/>
                    </a:prstGeom>
                    <a:noFill/>
                    <a:ln>
                      <a:noFill/>
                    </a:ln>
                  </pic:spPr>
                </pic:pic>
              </a:graphicData>
            </a:graphic>
          </wp:inline>
        </w:drawing>
      </w:r>
    </w:p>
    <w:p w14:paraId="242602D4" w14:textId="77777777" w:rsidR="00493F7A" w:rsidRDefault="00493F7A" w:rsidP="00493F7A"/>
    <w:p w14:paraId="04184110" w14:textId="77777777" w:rsidR="00493F7A" w:rsidRDefault="00493F7A" w:rsidP="00493F7A"/>
    <w:p w14:paraId="3184AF52" w14:textId="77777777" w:rsidR="00493F7A" w:rsidRPr="00493F7A" w:rsidRDefault="00493F7A" w:rsidP="00493F7A"/>
    <w:p w14:paraId="25FEC549" w14:textId="77777777" w:rsidR="00A23B58" w:rsidRDefault="00A23B58" w:rsidP="00A23B58">
      <w:pPr>
        <w:pStyle w:val="Heading2"/>
      </w:pPr>
      <w:bookmarkStart w:id="39" w:name="_Toc367867920"/>
      <w:r>
        <w:t>Lau</w:t>
      </w:r>
      <w:r w:rsidR="000278A8">
        <w:t>nching the SPECCHIO Application</w:t>
      </w:r>
      <w:bookmarkEnd w:id="39"/>
    </w:p>
    <w:p w14:paraId="7208E0B7" w14:textId="62C53278" w:rsidR="00605E8E" w:rsidRDefault="00605E8E" w:rsidP="00605E8E">
      <w:r>
        <w:t>Double-click the SPECCHIO Client App icon on the desktop</w:t>
      </w:r>
      <w:r w:rsidR="00B80321">
        <w:t xml:space="preserve"> </w:t>
      </w:r>
      <w:r>
        <w:t>and a few seconds later the SPECCHIO application is launched.</w:t>
      </w:r>
      <w:r w:rsidR="00DB7CB4">
        <w:rPr>
          <w:rStyle w:val="FootnoteReference"/>
        </w:rPr>
        <w:footnoteReference w:id="1"/>
      </w:r>
    </w:p>
    <w:p w14:paraId="7F0EC3D6" w14:textId="77777777" w:rsidR="00E56471" w:rsidRDefault="00E56471" w:rsidP="00605E8E"/>
    <w:p w14:paraId="534E7EAE" w14:textId="5F2EADE6" w:rsidR="00E56471" w:rsidRDefault="00B80321" w:rsidP="00605E8E">
      <w:r>
        <w:t xml:space="preserve"> </w:t>
      </w:r>
      <w:r w:rsidR="00DE1065">
        <w:rPr>
          <w:noProof/>
          <w:lang w:val="en-US"/>
        </w:rPr>
        <w:drawing>
          <wp:inline distT="0" distB="0" distL="0" distR="0" wp14:anchorId="72E4CCC0" wp14:editId="45B4163C">
            <wp:extent cx="1287925" cy="901634"/>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7925" cy="901634"/>
                    </a:xfrm>
                    <a:prstGeom prst="rect">
                      <a:avLst/>
                    </a:prstGeom>
                    <a:noFill/>
                    <a:ln>
                      <a:noFill/>
                    </a:ln>
                  </pic:spPr>
                </pic:pic>
              </a:graphicData>
            </a:graphic>
          </wp:inline>
        </w:drawing>
      </w:r>
    </w:p>
    <w:p w14:paraId="2E85CCBC" w14:textId="7E7E3F83" w:rsidR="00E56471" w:rsidRDefault="00E56471" w:rsidP="00E56471">
      <w:pPr>
        <w:pStyle w:val="Caption"/>
      </w:pPr>
      <w:r>
        <w:t xml:space="preserve">Figure </w:t>
      </w:r>
      <w:r w:rsidR="00FE343B">
        <w:fldChar w:fldCharType="begin"/>
      </w:r>
      <w:r w:rsidR="00FE343B">
        <w:instrText xml:space="preserve"> SEQ Figure \* ARABIC </w:instrText>
      </w:r>
      <w:r w:rsidR="00FE343B">
        <w:fldChar w:fldCharType="separate"/>
      </w:r>
      <w:r w:rsidR="00FE343B">
        <w:rPr>
          <w:noProof/>
        </w:rPr>
        <w:t>1</w:t>
      </w:r>
      <w:r w:rsidR="00FE343B">
        <w:rPr>
          <w:noProof/>
        </w:rPr>
        <w:fldChar w:fldCharType="end"/>
      </w:r>
      <w:r>
        <w:t>: SPECCHIO client launching icon on the desktop</w:t>
      </w:r>
      <w:r w:rsidR="00B80321">
        <w:t xml:space="preserve"> </w:t>
      </w:r>
    </w:p>
    <w:p w14:paraId="055EB05B" w14:textId="77777777" w:rsidR="00E56471" w:rsidRDefault="00E56471" w:rsidP="00605E8E"/>
    <w:p w14:paraId="11BA0EDD" w14:textId="1F2D76FB" w:rsidR="00605E8E" w:rsidRDefault="00605E8E" w:rsidP="00605E8E">
      <w:r>
        <w:t>Use the existing connect</w:t>
      </w:r>
      <w:r w:rsidR="00A7490F">
        <w:t>ion using port 8080 to connect</w:t>
      </w:r>
      <w:r>
        <w:t xml:space="preserve"> to the database as SPECCHIO database administrator (sdb_admin).</w:t>
      </w:r>
    </w:p>
    <w:p w14:paraId="7FB3E7F4" w14:textId="77777777" w:rsidR="00605E8E" w:rsidRDefault="00605E8E" w:rsidP="00605E8E"/>
    <w:p w14:paraId="33D66909" w14:textId="5463D835" w:rsidR="00605E8E" w:rsidRDefault="00DE1065" w:rsidP="00605E8E">
      <w:r>
        <w:rPr>
          <w:noProof/>
          <w:lang w:val="en-US"/>
        </w:rPr>
        <w:lastRenderedPageBreak/>
        <w:drawing>
          <wp:inline distT="0" distB="0" distL="0" distR="0" wp14:anchorId="3C58FC44" wp14:editId="632043E4">
            <wp:extent cx="4181901" cy="2255030"/>
            <wp:effectExtent l="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2357" cy="2255276"/>
                    </a:xfrm>
                    <a:prstGeom prst="rect">
                      <a:avLst/>
                    </a:prstGeom>
                    <a:noFill/>
                    <a:ln>
                      <a:noFill/>
                    </a:ln>
                  </pic:spPr>
                </pic:pic>
              </a:graphicData>
            </a:graphic>
          </wp:inline>
        </w:drawing>
      </w:r>
    </w:p>
    <w:p w14:paraId="0736D4F2" w14:textId="77777777" w:rsidR="00605E8E" w:rsidRDefault="00605E8E" w:rsidP="00605E8E"/>
    <w:p w14:paraId="59A1C15E" w14:textId="67D96927" w:rsidR="00605E8E" w:rsidRDefault="00605E8E" w:rsidP="00605E8E"/>
    <w:p w14:paraId="15582E32" w14:textId="0172A9F4" w:rsidR="00605E8E" w:rsidRPr="00605E8E" w:rsidRDefault="00DE1065" w:rsidP="00605E8E">
      <w:r>
        <w:rPr>
          <w:noProof/>
          <w:lang w:val="en-US"/>
        </w:rPr>
        <w:drawing>
          <wp:inline distT="0" distB="0" distL="0" distR="0" wp14:anchorId="58A160B9" wp14:editId="6D281BDE">
            <wp:extent cx="5940425" cy="3760995"/>
            <wp:effectExtent l="0" t="0" r="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760995"/>
                    </a:xfrm>
                    <a:prstGeom prst="rect">
                      <a:avLst/>
                    </a:prstGeom>
                    <a:noFill/>
                    <a:ln>
                      <a:noFill/>
                    </a:ln>
                  </pic:spPr>
                </pic:pic>
              </a:graphicData>
            </a:graphic>
          </wp:inline>
        </w:drawing>
      </w:r>
    </w:p>
    <w:p w14:paraId="3A624CEB" w14:textId="77777777" w:rsidR="00A23B58" w:rsidRDefault="00A23B58" w:rsidP="00197605">
      <w:pPr>
        <w:pStyle w:val="Heading2"/>
      </w:pPr>
      <w:bookmarkStart w:id="40" w:name="h.vmn37r33bp8g" w:colFirst="0" w:colLast="0"/>
      <w:bookmarkStart w:id="41" w:name="_Toc367867921"/>
      <w:bookmarkEnd w:id="40"/>
      <w:r>
        <w:t>Creating a User Account</w:t>
      </w:r>
      <w:bookmarkEnd w:id="41"/>
    </w:p>
    <w:p w14:paraId="6544F958" w14:textId="5A5AAB7F" w:rsidR="000060B4" w:rsidRDefault="000060B4" w:rsidP="000278A8">
      <w:pPr>
        <w:pStyle w:val="Body"/>
      </w:pPr>
      <w:bookmarkStart w:id="42" w:name="h.4ir09cke7o6d" w:colFirst="0" w:colLast="0"/>
      <w:bookmarkEnd w:id="42"/>
      <w:r w:rsidRPr="000060B4">
        <w:rPr>
          <w:b/>
        </w:rPr>
        <w:t>Note:</w:t>
      </w:r>
      <w:r>
        <w:t xml:space="preserve"> this SPECCHIO server is preconfigured for use with the sdb_admin user. Adding a new user is not strictly required.</w:t>
      </w:r>
    </w:p>
    <w:p w14:paraId="1E784626" w14:textId="69055C0A" w:rsidR="000278A8" w:rsidRDefault="005E24E7" w:rsidP="000278A8">
      <w:pPr>
        <w:pStyle w:val="Body"/>
      </w:pPr>
      <w:r>
        <w:t>User Accounts can be created by connecting to the https port 8181.</w:t>
      </w:r>
    </w:p>
    <w:p w14:paraId="4B6E7EDA" w14:textId="47AF6952" w:rsidR="005E24E7" w:rsidRDefault="005E24E7" w:rsidP="000278A8">
      <w:pPr>
        <w:pStyle w:val="Body"/>
      </w:pPr>
      <w:r>
        <w:t xml:space="preserve">This works </w:t>
      </w:r>
      <w:r w:rsidR="00A7490F">
        <w:t xml:space="preserve">without any further configuration </w:t>
      </w:r>
      <w:r>
        <w:t xml:space="preserve">from within the SPECCHIO VM. </w:t>
      </w:r>
    </w:p>
    <w:p w14:paraId="1DED71B1" w14:textId="6F5E316C" w:rsidR="005E24E7" w:rsidRDefault="005E24E7" w:rsidP="000278A8">
      <w:pPr>
        <w:pStyle w:val="Body"/>
      </w:pPr>
      <w:r>
        <w:t>Connecting from outside of the VM with a SPECCHIO Client</w:t>
      </w:r>
      <w:r w:rsidR="009925AA">
        <w:t xml:space="preserve"> to port 8181 requires a DNS that can resolve </w:t>
      </w:r>
      <w:bookmarkStart w:id="43" w:name="OLE_LINK1"/>
      <w:bookmarkStart w:id="44" w:name="OLE_LINK2"/>
      <w:r w:rsidR="003012BE">
        <w:t>specchiovm2</w:t>
      </w:r>
      <w:r w:rsidR="009925AA" w:rsidRPr="009925AA">
        <w:t>.specchio.ch</w:t>
      </w:r>
      <w:bookmarkEnd w:id="43"/>
      <w:bookmarkEnd w:id="44"/>
      <w:r w:rsidR="009925AA">
        <w:t xml:space="preserve"> to the SPECCHIO VM IP</w:t>
      </w:r>
      <w:r w:rsidR="006A7A03">
        <w:t xml:space="preserve"> (see also</w:t>
      </w:r>
      <w:r w:rsidR="00A7490F">
        <w:t xml:space="preserve"> </w:t>
      </w:r>
      <w:r w:rsidR="00A7490F">
        <w:fldChar w:fldCharType="begin"/>
      </w:r>
      <w:r w:rsidR="00A7490F">
        <w:instrText xml:space="preserve"> REF _Ref305859109 \r \h </w:instrText>
      </w:r>
      <w:r w:rsidR="00A7490F">
        <w:fldChar w:fldCharType="separate"/>
      </w:r>
      <w:r w:rsidR="00FE343B">
        <w:t>3.10</w:t>
      </w:r>
      <w:r w:rsidR="00A7490F">
        <w:fldChar w:fldCharType="end"/>
      </w:r>
      <w:r w:rsidR="006A7A03">
        <w:t>)</w:t>
      </w:r>
      <w:r w:rsidR="009925AA">
        <w:t>.</w:t>
      </w:r>
      <w:r w:rsidR="00A7490F">
        <w:t xml:space="preserve"> Note that the connection </w:t>
      </w:r>
      <w:r w:rsidR="00A7490F" w:rsidRPr="00A7490F">
        <w:rPr>
          <w:b/>
        </w:rPr>
        <w:t>must</w:t>
      </w:r>
      <w:r w:rsidR="00A7490F">
        <w:t xml:space="preserve"> be done via </w:t>
      </w:r>
      <w:r w:rsidR="007570C6">
        <w:t>specchiovm2</w:t>
      </w:r>
      <w:r w:rsidR="007570C6" w:rsidRPr="009925AA">
        <w:t>.specchio.ch</w:t>
      </w:r>
      <w:r w:rsidR="00A7490F">
        <w:t xml:space="preserve"> and not via an IP; this is a restriction imposed by the certificate definition used by the SPECCHIO server.</w:t>
      </w:r>
    </w:p>
    <w:p w14:paraId="138AAD3C" w14:textId="67C46BBF" w:rsidR="006A7A03" w:rsidRDefault="006A7A03" w:rsidP="000278A8">
      <w:pPr>
        <w:pStyle w:val="Body"/>
      </w:pPr>
      <w:r>
        <w:t xml:space="preserve">The easiest solution is therefore to create the account for a SPECCHIO client installed on a different machine is using the SPECCHIO client within the VM and then copy the </w:t>
      </w:r>
      <w:r>
        <w:lastRenderedPageBreak/>
        <w:t>generated connection string from the db_config file and paste it into the db_config file of the SPECCHIO application installed on the target machine.</w:t>
      </w:r>
    </w:p>
    <w:p w14:paraId="3B9B4BDF" w14:textId="77777777" w:rsidR="005E24E7" w:rsidRDefault="005E24E7" w:rsidP="000278A8">
      <w:pPr>
        <w:pStyle w:val="Body"/>
      </w:pPr>
    </w:p>
    <w:p w14:paraId="4FBA74CA" w14:textId="095A1A36" w:rsidR="005E24E7" w:rsidRDefault="003012BE" w:rsidP="000278A8">
      <w:pPr>
        <w:pStyle w:val="Body"/>
      </w:pPr>
      <w:r>
        <w:rPr>
          <w:noProof/>
          <w:lang w:val="en-US"/>
        </w:rPr>
        <w:drawing>
          <wp:inline distT="0" distB="0" distL="0" distR="0" wp14:anchorId="4415606E" wp14:editId="3E12CE54">
            <wp:extent cx="4098699" cy="149495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8852" cy="1495009"/>
                    </a:xfrm>
                    <a:prstGeom prst="rect">
                      <a:avLst/>
                    </a:prstGeom>
                    <a:noFill/>
                    <a:ln>
                      <a:noFill/>
                    </a:ln>
                  </pic:spPr>
                </pic:pic>
              </a:graphicData>
            </a:graphic>
          </wp:inline>
        </w:drawing>
      </w:r>
    </w:p>
    <w:p w14:paraId="4AB5EEC4" w14:textId="77777777" w:rsidR="005E24E7" w:rsidRDefault="005E24E7" w:rsidP="000278A8">
      <w:pPr>
        <w:pStyle w:val="Body"/>
      </w:pPr>
    </w:p>
    <w:p w14:paraId="3727BA92" w14:textId="77777777" w:rsidR="005E24E7" w:rsidRDefault="005E24E7" w:rsidP="000278A8">
      <w:pPr>
        <w:pStyle w:val="Body"/>
      </w:pPr>
    </w:p>
    <w:p w14:paraId="103C5A6D" w14:textId="4A7B655F" w:rsidR="00A7490F" w:rsidRDefault="00A7490F" w:rsidP="004311F6">
      <w:pPr>
        <w:pStyle w:val="Heading2"/>
      </w:pPr>
      <w:bookmarkStart w:id="45" w:name="_Toc367867922"/>
      <w:r>
        <w:t>Networking Access to the SPECCHIO Server</w:t>
      </w:r>
      <w:bookmarkEnd w:id="45"/>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3CE87E18"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FE343B">
        <w:t>3.9</w:t>
      </w:r>
      <w:r w:rsidR="00E27A33">
        <w:fldChar w:fldCharType="end"/>
      </w:r>
      <w:r w:rsidR="00E27A33">
        <w:t>)</w:t>
      </w:r>
    </w:p>
    <w:p w14:paraId="6AFD117F" w14:textId="19C1F880"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FE343B">
        <w:t>3.10</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By default the localhost,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val="en-US"/>
        </w:rPr>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val="en-US"/>
        </w:rPr>
        <w:lastRenderedPageBreak/>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(a) all connections on the host via port 8080 or 8181 are forwarded to the VM, and (b) all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Note that the guest IP remains the same once the networking is configured as NAT. The only problem that presents itself is the changing IP of the host machine. Ideally the host has a static IP, otherwise, once the IP is assigned via DHCP, the port forwarding table must be updated.</w:t>
      </w:r>
    </w:p>
    <w:p w14:paraId="23E4D19A" w14:textId="77777777" w:rsidR="004B5120" w:rsidRDefault="004B5120" w:rsidP="004B5120">
      <w:r>
        <w:t>If the IP is defined by DHCP then the rules must be adapted each time the IP changes, usually a re-lease is triggered by disconnecting the machine from the network and not reconnecting for a certain time.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val="en-US"/>
        </w:rPr>
        <w:lastRenderedPageBreak/>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6" w:name="_Ref305860385"/>
      <w:bookmarkStart w:id="47" w:name="_Toc367867923"/>
      <w:r>
        <w:t>Accessing</w:t>
      </w:r>
      <w:r w:rsidR="00A23B58">
        <w:t xml:space="preserve"> SPECCHIO</w:t>
      </w:r>
      <w:r w:rsidR="00605E8E">
        <w:t xml:space="preserve"> </w:t>
      </w:r>
      <w:r w:rsidR="00BF13D6">
        <w:t>from the Host Machine</w:t>
      </w:r>
      <w:bookmarkEnd w:id="46"/>
      <w:bookmarkEnd w:id="47"/>
    </w:p>
    <w:p w14:paraId="75EA404F" w14:textId="77777777" w:rsidR="00605E8E" w:rsidRDefault="00605E8E" w:rsidP="00605E8E"/>
    <w:p w14:paraId="67428364" w14:textId="29B2F015"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14BABFCC" w14:textId="2132742E" w:rsidR="000E0496" w:rsidRDefault="000E0496" w:rsidP="00605E8E">
      <w:r>
        <w:t xml:space="preserve">Open the SPECCHIO db_config.txt file in the Virtual Machine by selecting ‘Edit db_config file’ from the </w:t>
      </w:r>
      <w:r w:rsidR="00A7490F">
        <w:t xml:space="preserve">SPECCHIO </w:t>
      </w:r>
      <w:r>
        <w:t xml:space="preserve">menu and copy the http connection string to the db_config file </w:t>
      </w:r>
      <w:r w:rsidR="003A26D6">
        <w:t>on the</w:t>
      </w:r>
      <w:r w:rsidR="00A7490F">
        <w:t xml:space="preserve"> host machine</w:t>
      </w:r>
      <w:r w:rsidR="003A26D6">
        <w:t>.</w:t>
      </w:r>
    </w:p>
    <w:p w14:paraId="64E9785D" w14:textId="77777777" w:rsidR="000E0496" w:rsidRDefault="000E0496" w:rsidP="00605E8E"/>
    <w:p w14:paraId="6BBB7D6C" w14:textId="28F0188A" w:rsidR="000E0496" w:rsidRDefault="000E0496" w:rsidP="00605E8E">
      <w:r>
        <w:rPr>
          <w:noProof/>
          <w:lang w:val="en-US"/>
        </w:rPr>
        <w:drawing>
          <wp:inline distT="0" distB="0" distL="0" distR="0" wp14:anchorId="05F4EA1D" wp14:editId="61F2B4D8">
            <wp:extent cx="1792932" cy="14243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2932" cy="1424396"/>
                    </a:xfrm>
                    <a:prstGeom prst="rect">
                      <a:avLst/>
                    </a:prstGeom>
                    <a:noFill/>
                    <a:ln>
                      <a:noFill/>
                    </a:ln>
                  </pic:spPr>
                </pic:pic>
              </a:graphicData>
            </a:graphic>
          </wp:inline>
        </w:drawing>
      </w:r>
    </w:p>
    <w:p w14:paraId="3CE9FC7D" w14:textId="77777777" w:rsidR="003A26D6" w:rsidRDefault="003A26D6" w:rsidP="00605E8E"/>
    <w:p w14:paraId="77880FB7" w14:textId="46F82F91" w:rsidR="003A26D6" w:rsidRDefault="003A26D6" w:rsidP="00605E8E">
      <w:r>
        <w:rPr>
          <w:noProof/>
          <w:lang w:val="en-US"/>
        </w:rPr>
        <w:lastRenderedPageBreak/>
        <w:drawing>
          <wp:inline distT="0" distB="0" distL="0" distR="0" wp14:anchorId="69CE9267" wp14:editId="34F7362F">
            <wp:extent cx="5408206" cy="301674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8510" cy="3016909"/>
                    </a:xfrm>
                    <a:prstGeom prst="rect">
                      <a:avLst/>
                    </a:prstGeom>
                    <a:noFill/>
                    <a:ln>
                      <a:noFill/>
                    </a:ln>
                  </pic:spPr>
                </pic:pic>
              </a:graphicData>
            </a:graphic>
          </wp:inline>
        </w:drawing>
      </w:r>
    </w:p>
    <w:p w14:paraId="12C778D2" w14:textId="77777777" w:rsidR="000E0496" w:rsidRDefault="000E0496" w:rsidP="00605E8E"/>
    <w:p w14:paraId="458CFB76" w14:textId="536E8AE3" w:rsidR="003A26D6" w:rsidRDefault="003A26D6">
      <w:r>
        <w:t xml:space="preserve">In the db_config file on the </w:t>
      </w:r>
      <w:r w:rsidR="00A7490F">
        <w:t>host</w:t>
      </w:r>
      <w:r>
        <w:t xml:space="preserve"> machine replace the server name ‘</w:t>
      </w:r>
      <w:r w:rsidR="007570C6">
        <w:t>specchiovm2</w:t>
      </w:r>
      <w:r w:rsidR="007570C6" w:rsidRPr="009925AA">
        <w:t>.specchio.ch</w:t>
      </w:r>
      <w:r w:rsidR="00A7490F">
        <w:t>’ with ‘localhost’</w:t>
      </w:r>
      <w:r>
        <w:t>:</w:t>
      </w:r>
    </w:p>
    <w:p w14:paraId="4FB29A1C" w14:textId="77777777" w:rsidR="003A26D6" w:rsidRDefault="003A26D6"/>
    <w:p w14:paraId="1ECCA7CA" w14:textId="463A7F96" w:rsidR="000E0496" w:rsidRPr="00E27A33" w:rsidRDefault="003A26D6">
      <w:pPr>
        <w:rPr>
          <w:rFonts w:ascii="Lucida Console" w:hAnsi="Lucida Console"/>
          <w:sz w:val="18"/>
          <w:szCs w:val="18"/>
        </w:rPr>
      </w:pPr>
      <w:r w:rsidRPr="00E27A33">
        <w:rPr>
          <w:rFonts w:ascii="Lucida Console" w:hAnsi="Lucida Console"/>
          <w:sz w:val="18"/>
          <w:szCs w:val="18"/>
        </w:rPr>
        <w:t xml:space="preserve">http, </w:t>
      </w:r>
      <w:r w:rsidR="00A7490F" w:rsidRPr="00E27A33">
        <w:rPr>
          <w:rFonts w:ascii="Lucida Console" w:hAnsi="Lucida Console"/>
          <w:sz w:val="18"/>
          <w:szCs w:val="18"/>
        </w:rPr>
        <w:t>localhost</w:t>
      </w:r>
      <w:r w:rsidRPr="00E27A33">
        <w:rPr>
          <w:rFonts w:ascii="Lucida Console" w:hAnsi="Lucida Console"/>
          <w:sz w:val="18"/>
          <w:szCs w:val="18"/>
        </w:rPr>
        <w:t xml:space="preserve">, 8080, /specchio_service, sdb_admin, </w:t>
      </w:r>
      <w:r w:rsidR="00334D7A" w:rsidRPr="00334D7A">
        <w:rPr>
          <w:rFonts w:ascii="Lucida Console" w:hAnsi="Lucida Console"/>
          <w:sz w:val="18"/>
          <w:szCs w:val="18"/>
        </w:rPr>
        <w:t>5p3cch10_SDB_VM</w:t>
      </w:r>
      <w:r w:rsidRPr="00E27A33">
        <w:rPr>
          <w:rFonts w:ascii="Lucida Console" w:hAnsi="Lucida Console"/>
          <w:sz w:val="18"/>
          <w:szCs w:val="18"/>
        </w:rPr>
        <w:t>, jdbc/specchio</w:t>
      </w:r>
    </w:p>
    <w:p w14:paraId="7C5B5DAD" w14:textId="77777777" w:rsidR="00A7490F" w:rsidRDefault="00A7490F"/>
    <w:p w14:paraId="028462AC" w14:textId="25D470E4" w:rsidR="000E0496" w:rsidRDefault="003A26D6">
      <w:r>
        <w:t>Connect to the SPECCHIO server running in the Virtual Machine:</w:t>
      </w:r>
    </w:p>
    <w:p w14:paraId="007E2C4A" w14:textId="77777777" w:rsidR="000E0496" w:rsidRDefault="000E0496"/>
    <w:p w14:paraId="58965A8A" w14:textId="2E6ADE83" w:rsidR="000D07D8" w:rsidRDefault="000E0496">
      <w:r w:rsidRPr="000E0496">
        <w:t xml:space="preserve"> </w:t>
      </w:r>
      <w:r w:rsidR="00A7490F">
        <w:rPr>
          <w:noProof/>
          <w:lang w:val="en-US"/>
        </w:rPr>
        <w:drawing>
          <wp:inline distT="0" distB="0" distL="0" distR="0" wp14:anchorId="78C76A3C" wp14:editId="245D03C9">
            <wp:extent cx="4735975" cy="23927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7227" cy="2393333"/>
                    </a:xfrm>
                    <a:prstGeom prst="rect">
                      <a:avLst/>
                    </a:prstGeom>
                    <a:noFill/>
                    <a:ln>
                      <a:noFill/>
                    </a:ln>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8" w:name="_Ref296253549"/>
      <w:bookmarkStart w:id="49" w:name="_Ref305859109"/>
      <w:bookmarkStart w:id="50" w:name="_Toc367867924"/>
      <w:r>
        <w:t>Accessing</w:t>
      </w:r>
      <w:r w:rsidR="00E27A33">
        <w:t xml:space="preserve"> SPECCHIO from Outside the Virtual Machine</w:t>
      </w:r>
      <w:bookmarkEnd w:id="50"/>
    </w:p>
    <w:p w14:paraId="5A62854D" w14:textId="60F0D675" w:rsidR="00E27A33" w:rsidRDefault="00E27A33" w:rsidP="00E27A33">
      <w:r>
        <w:t>Connecting from outside</w:t>
      </w:r>
      <w:r w:rsidR="00923CC0">
        <w:rPr>
          <w:rStyle w:val="FootnoteReference"/>
        </w:rPr>
        <w:footnoteReference w:id="2"/>
      </w:r>
      <w:r>
        <w:t xml:space="preserve"> of the VM with a SPECCHIO Client requires a connection via the IP of the host machine, the connection is then automatically forwarded to the VM</w:t>
      </w:r>
      <w:r>
        <w:rPr>
          <w:rStyle w:val="FootnoteReference"/>
        </w:rPr>
        <w:footnoteReference w:id="3"/>
      </w:r>
      <w:r>
        <w:t>.</w:t>
      </w:r>
    </w:p>
    <w:p w14:paraId="362C2E7C" w14:textId="77777777" w:rsidR="00E27A33" w:rsidRPr="00E27A33" w:rsidRDefault="00E27A33" w:rsidP="00E27A33"/>
    <w:p w14:paraId="1F8C2AE0" w14:textId="46303FD7"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FE343B">
        <w:t>3.9</w:t>
      </w:r>
      <w:r>
        <w:fldChar w:fldCharType="end"/>
      </w:r>
      <w:r>
        <w:t>. In the db_config file on the external machine replace the server name ‘</w:t>
      </w:r>
      <w:r w:rsidR="007570C6">
        <w:t>specchiovm2</w:t>
      </w:r>
      <w:r w:rsidR="007570C6" w:rsidRPr="009925AA">
        <w:t>.specchio.ch</w:t>
      </w:r>
      <w:r>
        <w:t>’ with the IP of the host, e.g. for 130.60.16.221:</w:t>
      </w:r>
    </w:p>
    <w:p w14:paraId="5F55A186" w14:textId="77777777" w:rsidR="00E27A33" w:rsidRDefault="00E27A33" w:rsidP="00E27A33"/>
    <w:p w14:paraId="73227CD3" w14:textId="7FD647EB" w:rsidR="00E27A33" w:rsidRPr="00E27A33" w:rsidRDefault="00E27A33" w:rsidP="00E27A33">
      <w:pPr>
        <w:rPr>
          <w:rFonts w:ascii="Lucida Console" w:hAnsi="Lucida Console"/>
          <w:sz w:val="18"/>
          <w:szCs w:val="18"/>
        </w:rPr>
      </w:pPr>
      <w:r w:rsidRPr="00E27A33">
        <w:rPr>
          <w:rFonts w:ascii="Lucida Console" w:hAnsi="Lucida Console"/>
          <w:sz w:val="18"/>
          <w:szCs w:val="18"/>
        </w:rPr>
        <w:t xml:space="preserve">http, 130.60.16.221, 8080, /specchio_service, sdb_admin, </w:t>
      </w:r>
      <w:r w:rsidR="00704A53" w:rsidRPr="00334D7A">
        <w:rPr>
          <w:rFonts w:ascii="Lucida Console" w:hAnsi="Lucida Console"/>
          <w:sz w:val="18"/>
          <w:szCs w:val="18"/>
        </w:rPr>
        <w:t>5p3cch10_SDB_VM</w:t>
      </w:r>
      <w:r w:rsidRPr="00E27A33">
        <w:rPr>
          <w:rFonts w:ascii="Lucida Console" w:hAnsi="Lucida Console"/>
          <w:sz w:val="18"/>
          <w:szCs w:val="18"/>
        </w:rPr>
        <w:t>, jdbc/specchio</w:t>
      </w:r>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val="en-US"/>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p w14:paraId="23C14CE9" w14:textId="77777777" w:rsidR="00E27A33" w:rsidRDefault="00E27A33" w:rsidP="00E27A33">
      <w:pPr>
        <w:pStyle w:val="Heading2"/>
        <w:numPr>
          <w:ilvl w:val="0"/>
          <w:numId w:val="0"/>
        </w:numPr>
      </w:pPr>
    </w:p>
    <w:p w14:paraId="6687E623" w14:textId="7B279441" w:rsidR="009925AA" w:rsidRDefault="000C29A3" w:rsidP="000D07D8">
      <w:pPr>
        <w:pStyle w:val="Heading2"/>
      </w:pPr>
      <w:bookmarkStart w:id="51" w:name="_Toc367867925"/>
      <w:r>
        <w:t>Accessing</w:t>
      </w:r>
      <w:r w:rsidR="00781FF8">
        <w:t xml:space="preserve"> SPECCHIO from Outside the Virtual Machine using the VM Name</w:t>
      </w:r>
      <w:bookmarkEnd w:id="48"/>
      <w:bookmarkEnd w:id="51"/>
      <w:r w:rsidR="0014567A">
        <w:t xml:space="preserve"> </w:t>
      </w:r>
      <w:bookmarkEnd w:id="49"/>
    </w:p>
    <w:p w14:paraId="25AAC7D7" w14:textId="77777777" w:rsidR="00E27A33" w:rsidRDefault="00E27A33" w:rsidP="00781FF8"/>
    <w:p w14:paraId="29A08B8B" w14:textId="17276D04" w:rsidR="004A204E" w:rsidRDefault="00781FF8" w:rsidP="00781FF8">
      <w:r>
        <w:t xml:space="preserve">Connecting from outside of the VM with a SPECCHIO Client using the </w:t>
      </w:r>
      <w:r w:rsidR="007570C6">
        <w:t>specchiovm2</w:t>
      </w:r>
      <w:r w:rsidR="007570C6" w:rsidRPr="009925AA">
        <w:t>.specchio.ch</w:t>
      </w:r>
      <w:r>
        <w:t xml:space="preserve"> machine name requires a DNS that can resolve </w:t>
      </w:r>
      <w:r w:rsidR="007570C6">
        <w:t>specchiovm2</w:t>
      </w:r>
      <w:r w:rsidR="007570C6" w:rsidRPr="009925AA">
        <w:t>.specchio.ch</w:t>
      </w:r>
      <w:r>
        <w:t xml:space="preserve"> to the SPECCHIO VM IP.</w:t>
      </w:r>
      <w:r w:rsidR="004A204E">
        <w:t xml:space="preserve"> </w:t>
      </w:r>
      <w:r w:rsidR="00923CC0">
        <w:t>Using the VM name ‘</w:t>
      </w:r>
      <w:r w:rsidR="007570C6">
        <w:t>specchiovm2</w:t>
      </w:r>
      <w:r w:rsidR="007570C6" w:rsidRPr="009925AA">
        <w:t>.specchio.ch</w:t>
      </w:r>
      <w:r w:rsidR="00923CC0">
        <w:t xml:space="preserve">’ instead of the IP is mandatory if a HTTPS connection is required, e.g. to create a new user account </w:t>
      </w:r>
      <w:r w:rsidR="00923CC0">
        <w:rPr>
          <w:rStyle w:val="FootnoteReference"/>
        </w:rPr>
        <w:footnoteReference w:id="4"/>
      </w:r>
      <w:r w:rsidR="00923CC0">
        <w:t>.</w:t>
      </w:r>
    </w:p>
    <w:p w14:paraId="07174CEF" w14:textId="77777777" w:rsidR="003A2DE8" w:rsidRDefault="003A2DE8" w:rsidP="00781FF8"/>
    <w:p w14:paraId="168D04BD" w14:textId="54688F5C" w:rsidR="00781FF8" w:rsidRDefault="00781FF8" w:rsidP="00781FF8"/>
    <w:p w14:paraId="0537581B" w14:textId="5DC0E85A" w:rsidR="009466AA" w:rsidRDefault="00923CC0" w:rsidP="00781FF8">
      <w:pPr>
        <w:rPr>
          <w:lang w:val="en-US"/>
        </w:rPr>
      </w:pPr>
      <w:r>
        <w:t>O</w:t>
      </w:r>
      <w:r w:rsidR="009466AA">
        <w:t xml:space="preserve">nce the </w:t>
      </w:r>
      <w:r w:rsidR="008A103D">
        <w:t>port forwarding for external connections to the host</w:t>
      </w:r>
      <w:r w:rsidR="009466AA">
        <w:t xml:space="preserve"> is defined, the hosts file of a client machine wishing to connect to the SPECCHIO VM must be updated to map the </w:t>
      </w:r>
      <w:r w:rsidR="008A103D">
        <w:t xml:space="preserve">host </w:t>
      </w:r>
      <w:r w:rsidR="009466AA">
        <w:t xml:space="preserve">IP to the </w:t>
      </w:r>
      <w:r w:rsidR="008A103D">
        <w:t xml:space="preserve">SPECCHIO VM </w:t>
      </w:r>
      <w:r w:rsidR="009466AA">
        <w:t xml:space="preserve">hostname. On a Mac, this would be defined in the </w:t>
      </w:r>
      <w:r w:rsidR="009466AA" w:rsidRPr="009466AA">
        <w:rPr>
          <w:lang w:val="en-US"/>
        </w:rPr>
        <w:t>/etc/hosts</w:t>
      </w:r>
      <w:r w:rsidR="009466AA">
        <w:rPr>
          <w:lang w:val="en-US"/>
        </w:rPr>
        <w:t xml:space="preserve"> file</w:t>
      </w:r>
      <w:r w:rsidR="00084265">
        <w:rPr>
          <w:lang w:val="en-US"/>
        </w:rPr>
        <w:t>, on Windows, the C:\Windows\System32\drivers\etc\hosts file is used</w:t>
      </w:r>
      <w:r w:rsidR="009466AA">
        <w:rPr>
          <w:lang w:val="en-US"/>
        </w:rPr>
        <w:t>.</w:t>
      </w:r>
      <w:r w:rsidR="008A103D">
        <w:rPr>
          <w:lang w:val="en-US"/>
        </w:rPr>
        <w:t xml:space="preserve"> Of course, this gets inconvenient if the host IP changes frequently.</w:t>
      </w:r>
    </w:p>
    <w:p w14:paraId="2A79CD63" w14:textId="77777777" w:rsidR="00E663BB" w:rsidRDefault="00E663BB" w:rsidP="00781FF8">
      <w:pPr>
        <w:rPr>
          <w:lang w:val="en-US"/>
        </w:rPr>
      </w:pPr>
    </w:p>
    <w:p w14:paraId="5B3E6D9E" w14:textId="04C62C9F" w:rsidR="00E663BB" w:rsidRDefault="00E663BB" w:rsidP="00E663BB">
      <w:pPr>
        <w:pStyle w:val="Caption"/>
        <w:ind w:hanging="709"/>
        <w:rPr>
          <w:lang w:val="en-US"/>
        </w:rPr>
      </w:pPr>
      <w:r>
        <w:t xml:space="preserve">Table </w:t>
      </w:r>
      <w:r w:rsidR="00FE343B">
        <w:fldChar w:fldCharType="begin"/>
      </w:r>
      <w:r w:rsidR="00FE343B">
        <w:instrText xml:space="preserve"> SEQ Table \* ARABIC </w:instrText>
      </w:r>
      <w:r w:rsidR="00FE343B">
        <w:fldChar w:fldCharType="separate"/>
      </w:r>
      <w:r w:rsidR="00FE343B">
        <w:rPr>
          <w:noProof/>
        </w:rPr>
        <w:t>1</w:t>
      </w:r>
      <w:r w:rsidR="00FE343B">
        <w:rPr>
          <w:noProof/>
        </w:rPr>
        <w:fldChar w:fldCharType="end"/>
      </w:r>
      <w:r>
        <w:t>: Edited hosts file to map t</w:t>
      </w:r>
      <w:r w:rsidR="006C2FB0">
        <w:t>he IP of the host running the</w:t>
      </w:r>
      <w:r>
        <w:t xml:space="preserve"> VM to </w:t>
      </w:r>
      <w:r w:rsidR="007570C6">
        <w:t>specchiovm2</w:t>
      </w:r>
      <w:r w:rsidR="007570C6" w:rsidRPr="009925AA">
        <w:t>.specchio.ch</w:t>
      </w:r>
    </w:p>
    <w:tbl>
      <w:tblPr>
        <w:tblStyle w:val="TableGrid"/>
        <w:tblW w:w="0" w:type="auto"/>
        <w:tblLook w:val="04A0" w:firstRow="1" w:lastRow="0" w:firstColumn="1" w:lastColumn="0" w:noHBand="0" w:noVBand="1"/>
      </w:tblPr>
      <w:tblGrid>
        <w:gridCol w:w="9571"/>
      </w:tblGrid>
      <w:tr w:rsidR="00E663BB" w14:paraId="3232A05A" w14:textId="77777777" w:rsidTr="00E663BB">
        <w:tc>
          <w:tcPr>
            <w:tcW w:w="9571" w:type="dxa"/>
          </w:tcPr>
          <w:p w14:paraId="6A41B63F"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75F98BF0"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Host Database</w:t>
            </w:r>
          </w:p>
          <w:p w14:paraId="017A7C7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5305818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localhost is used to configure the loopback interface</w:t>
            </w:r>
          </w:p>
          <w:p w14:paraId="1546D68A"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when the system is booting.  Do not change this entry.</w:t>
            </w:r>
          </w:p>
          <w:p w14:paraId="59A117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140D23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lastRenderedPageBreak/>
              <w:t>127.0.0.1</w:t>
            </w:r>
            <w:r w:rsidRPr="00E663BB">
              <w:rPr>
                <w:rFonts w:ascii="Lucida Console" w:hAnsi="Lucida Console"/>
                <w:sz w:val="20"/>
                <w:szCs w:val="20"/>
                <w:lang w:val="en-US"/>
              </w:rPr>
              <w:tab/>
              <w:t>localhost</w:t>
            </w:r>
          </w:p>
          <w:p w14:paraId="5715744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255.255.255.255</w:t>
            </w:r>
            <w:r w:rsidRPr="00E663BB">
              <w:rPr>
                <w:rFonts w:ascii="Lucida Console" w:hAnsi="Lucida Console"/>
                <w:sz w:val="20"/>
                <w:szCs w:val="20"/>
                <w:lang w:val="en-US"/>
              </w:rPr>
              <w:tab/>
              <w:t>broadcasthost</w:t>
            </w:r>
          </w:p>
          <w:p w14:paraId="6D1A938B"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xml:space="preserve">::1             localhost </w:t>
            </w:r>
          </w:p>
          <w:p w14:paraId="2F9B2DD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fe80::1%lo0</w:t>
            </w:r>
            <w:r w:rsidRPr="00E663BB">
              <w:rPr>
                <w:rFonts w:ascii="Lucida Console" w:hAnsi="Lucida Console"/>
                <w:sz w:val="20"/>
                <w:szCs w:val="20"/>
                <w:lang w:val="en-US"/>
              </w:rPr>
              <w:tab/>
              <w:t>localhost</w:t>
            </w:r>
          </w:p>
          <w:p w14:paraId="6F3A4BC6" w14:textId="1C57E5C6" w:rsidR="00E663BB" w:rsidRPr="00E663BB" w:rsidRDefault="00E663BB" w:rsidP="00E663BB">
            <w:pPr>
              <w:rPr>
                <w:rFonts w:ascii="Lucida Console" w:hAnsi="Lucida Console"/>
                <w:b/>
                <w:sz w:val="20"/>
                <w:szCs w:val="20"/>
                <w:lang w:val="en-US"/>
              </w:rPr>
            </w:pPr>
            <w:r w:rsidRPr="00E663BB">
              <w:rPr>
                <w:rFonts w:ascii="Lucida Console" w:hAnsi="Lucida Console"/>
                <w:b/>
                <w:sz w:val="20"/>
                <w:szCs w:val="20"/>
                <w:lang w:val="en-US"/>
              </w:rPr>
              <w:t>130.60.16.</w:t>
            </w:r>
            <w:r w:rsidR="00923CC0">
              <w:rPr>
                <w:rFonts w:ascii="Lucida Console" w:hAnsi="Lucida Console"/>
                <w:b/>
                <w:sz w:val="20"/>
                <w:szCs w:val="20"/>
                <w:lang w:val="en-US"/>
              </w:rPr>
              <w:t>221</w:t>
            </w:r>
            <w:r w:rsidRPr="00E663BB">
              <w:rPr>
                <w:rFonts w:ascii="Lucida Console" w:hAnsi="Lucida Console"/>
                <w:b/>
                <w:sz w:val="20"/>
                <w:szCs w:val="20"/>
                <w:lang w:val="en-US"/>
              </w:rPr>
              <w:tab/>
            </w:r>
            <w:r w:rsidR="007570C6">
              <w:rPr>
                <w:rFonts w:ascii="Lucida Console" w:hAnsi="Lucida Console"/>
                <w:b/>
                <w:sz w:val="20"/>
                <w:szCs w:val="20"/>
                <w:lang w:val="en-US"/>
              </w:rPr>
              <w:t>specchiovm2.specchio.ch</w:t>
            </w:r>
          </w:p>
          <w:p w14:paraId="5605A909" w14:textId="77777777" w:rsidR="00E663BB" w:rsidRPr="00E663BB" w:rsidRDefault="00E663BB" w:rsidP="00781FF8">
            <w:pPr>
              <w:rPr>
                <w:rFonts w:ascii="Lucida Console" w:hAnsi="Lucida Console"/>
                <w:sz w:val="20"/>
                <w:szCs w:val="20"/>
                <w:lang w:val="en-US"/>
              </w:rPr>
            </w:pPr>
          </w:p>
        </w:tc>
      </w:tr>
    </w:tbl>
    <w:p w14:paraId="629ED7B1" w14:textId="708A1DC9" w:rsidR="00E663BB" w:rsidRDefault="00E663BB" w:rsidP="00781FF8">
      <w:pPr>
        <w:rPr>
          <w:lang w:val="en-US"/>
        </w:rPr>
      </w:pPr>
    </w:p>
    <w:p w14:paraId="5470A620" w14:textId="767A4FBF" w:rsidR="00B16E15" w:rsidRDefault="0019193F" w:rsidP="00781FF8">
      <w:pPr>
        <w:rPr>
          <w:lang w:val="en-US"/>
        </w:rPr>
      </w:pPr>
      <w:r>
        <w:rPr>
          <w:lang w:val="en-US"/>
        </w:rPr>
        <w:t>To be able to connect via HTTPS the SPECCHIO App on non-host machines must have the correct keystore file that contains the certificate of the SPECCHIO VM. Copy the specchio.keystore file from the VM (/usr/local/SPECCHIO/specchio.keystore) into the appropriate SPECCHIO directory on the non-host machine, essentially replacing the existing keystore file with the VM keystore file.</w:t>
      </w:r>
      <w:r>
        <w:rPr>
          <w:rStyle w:val="FootnoteReference"/>
          <w:lang w:val="en-US"/>
        </w:rPr>
        <w:footnoteReference w:id="5"/>
      </w:r>
      <w:r w:rsidR="00A7490F">
        <w:rPr>
          <w:lang w:val="en-US"/>
        </w:rPr>
        <w:t xml:space="preserve"> If you somehow lost the </w:t>
      </w:r>
      <w:r w:rsidR="0070016D">
        <w:rPr>
          <w:lang w:val="en-US"/>
        </w:rPr>
        <w:t xml:space="preserve">keystore </w:t>
      </w:r>
      <w:r w:rsidR="00A7490F">
        <w:rPr>
          <w:lang w:val="en-US"/>
        </w:rPr>
        <w:t xml:space="preserve">file because of an update of the SPECCHIO client App then a copy of the </w:t>
      </w:r>
      <w:r w:rsidR="0070016D">
        <w:rPr>
          <w:lang w:val="en-US"/>
        </w:rPr>
        <w:t xml:space="preserve">SPECCHIO VM </w:t>
      </w:r>
      <w:r w:rsidR="00A7490F">
        <w:rPr>
          <w:lang w:val="en-US"/>
        </w:rPr>
        <w:t xml:space="preserve">keystore file can be found </w:t>
      </w:r>
      <w:r w:rsidR="0070016D">
        <w:rPr>
          <w:lang w:val="en-US"/>
        </w:rPr>
        <w:t xml:space="preserve">on the VM </w:t>
      </w:r>
      <w:r w:rsidR="00A7490F">
        <w:rPr>
          <w:lang w:val="en-US"/>
        </w:rPr>
        <w:t xml:space="preserve">in </w:t>
      </w:r>
      <w:r w:rsidR="00A7490F" w:rsidRPr="00A7490F">
        <w:rPr>
          <w:lang w:val="en-US"/>
        </w:rPr>
        <w:t>/root/Documents/SPECCHIO_Installation</w:t>
      </w:r>
      <w:r w:rsidR="00A7490F">
        <w:rPr>
          <w:lang w:val="en-US"/>
        </w:rPr>
        <w:t>.</w:t>
      </w:r>
    </w:p>
    <w:p w14:paraId="4D5257AF" w14:textId="77777777" w:rsidR="0070016D" w:rsidRDefault="0070016D" w:rsidP="00781FF8">
      <w:pPr>
        <w:rPr>
          <w:lang w:val="en-US"/>
        </w:rPr>
      </w:pPr>
    </w:p>
    <w:p w14:paraId="1686B069" w14:textId="7F7E6C10" w:rsidR="00B16E15" w:rsidRDefault="007F4115" w:rsidP="00781FF8">
      <w:r>
        <w:t>The SPECCHIO App can now be configured to connect to the SPECCHIO VM via https:</w:t>
      </w:r>
    </w:p>
    <w:p w14:paraId="32E1120E" w14:textId="77777777" w:rsidR="007F4115" w:rsidRDefault="007F4115" w:rsidP="00781FF8"/>
    <w:p w14:paraId="30049EDE" w14:textId="2B2093B7" w:rsidR="007F4115" w:rsidRDefault="000A4249" w:rsidP="00781FF8">
      <w:r>
        <w:rPr>
          <w:noProof/>
          <w:lang w:val="en-US"/>
        </w:rPr>
        <w:drawing>
          <wp:inline distT="0" distB="0" distL="0" distR="0" wp14:anchorId="740645DC" wp14:editId="6596BB73">
            <wp:extent cx="5940425" cy="217020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170207"/>
                    </a:xfrm>
                    <a:prstGeom prst="rect">
                      <a:avLst/>
                    </a:prstGeom>
                    <a:noFill/>
                    <a:ln>
                      <a:noFill/>
                    </a:ln>
                  </pic:spPr>
                </pic:pic>
              </a:graphicData>
            </a:graphic>
          </wp:inline>
        </w:drawing>
      </w:r>
    </w:p>
    <w:p w14:paraId="482A646A" w14:textId="77777777" w:rsidR="00B16E15" w:rsidRDefault="00B16E15" w:rsidP="00781FF8"/>
    <w:p w14:paraId="1D5B2029" w14:textId="77777777" w:rsidR="00B16E15" w:rsidRDefault="00B16E15" w:rsidP="00781FF8"/>
    <w:p w14:paraId="7475A01B" w14:textId="4C65B278" w:rsidR="00AB34E1" w:rsidRDefault="00AB34E1" w:rsidP="00781FF8">
      <w:r>
        <w:t xml:space="preserve">To access the SPECCHIO VM from the host machine via </w:t>
      </w:r>
      <w:r>
        <w:t>specchiovm2</w:t>
      </w:r>
      <w:r w:rsidRPr="009925AA">
        <w:t>.specchio.ch</w:t>
      </w:r>
      <w:r>
        <w:t>, edit the hosts file as follows:</w:t>
      </w:r>
    </w:p>
    <w:p w14:paraId="09B3A8F7" w14:textId="77777777" w:rsidR="00AB34E1" w:rsidRDefault="00AB34E1" w:rsidP="00781FF8"/>
    <w:p w14:paraId="14DC75FB"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w:t>
      </w:r>
    </w:p>
    <w:p w14:paraId="68A6E91C"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 Host Database</w:t>
      </w:r>
    </w:p>
    <w:p w14:paraId="6649C996"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w:t>
      </w:r>
    </w:p>
    <w:p w14:paraId="37C76758"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 localhost is used to configure the loopback interface</w:t>
      </w:r>
    </w:p>
    <w:p w14:paraId="77D46B5D"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 when the system is booting.  Do not change this entry.</w:t>
      </w:r>
    </w:p>
    <w:p w14:paraId="2B27CB2B"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w:t>
      </w:r>
    </w:p>
    <w:p w14:paraId="30A9F82E"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127.0.0.1</w:t>
      </w:r>
      <w:r w:rsidRPr="00E663BB">
        <w:rPr>
          <w:rFonts w:ascii="Lucida Console" w:hAnsi="Lucida Console"/>
          <w:sz w:val="20"/>
          <w:szCs w:val="20"/>
          <w:lang w:val="en-US"/>
        </w:rPr>
        <w:tab/>
        <w:t>localhost</w:t>
      </w:r>
    </w:p>
    <w:p w14:paraId="03A2C219"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255.255.255.255</w:t>
      </w:r>
      <w:r w:rsidRPr="00E663BB">
        <w:rPr>
          <w:rFonts w:ascii="Lucida Console" w:hAnsi="Lucida Console"/>
          <w:sz w:val="20"/>
          <w:szCs w:val="20"/>
          <w:lang w:val="en-US"/>
        </w:rPr>
        <w:tab/>
        <w:t>broadcasthost</w:t>
      </w:r>
    </w:p>
    <w:p w14:paraId="15FCF434"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 xml:space="preserve">::1             localhost </w:t>
      </w:r>
    </w:p>
    <w:p w14:paraId="24312E6F"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fe80::1%lo0</w:t>
      </w:r>
      <w:r w:rsidRPr="00E663BB">
        <w:rPr>
          <w:rFonts w:ascii="Lucida Console" w:hAnsi="Lucida Console"/>
          <w:sz w:val="20"/>
          <w:szCs w:val="20"/>
          <w:lang w:val="en-US"/>
        </w:rPr>
        <w:tab/>
        <w:t>localhost</w:t>
      </w:r>
    </w:p>
    <w:p w14:paraId="0DCF0D01" w14:textId="3649E1F7" w:rsidR="00AB34E1" w:rsidRPr="00E663BB" w:rsidRDefault="00AB34E1" w:rsidP="00AB34E1">
      <w:pPr>
        <w:rPr>
          <w:rFonts w:ascii="Lucida Console" w:hAnsi="Lucida Console"/>
          <w:b/>
          <w:sz w:val="20"/>
          <w:szCs w:val="20"/>
          <w:lang w:val="en-US"/>
        </w:rPr>
      </w:pPr>
      <w:r w:rsidRPr="00AB34E1">
        <w:rPr>
          <w:rFonts w:ascii="Lucida Console" w:hAnsi="Lucida Console"/>
          <w:b/>
          <w:sz w:val="20"/>
          <w:szCs w:val="20"/>
          <w:lang w:val="en-US"/>
        </w:rPr>
        <w:t>127.0.0.1</w:t>
      </w:r>
      <w:r w:rsidRPr="00AB34E1">
        <w:rPr>
          <w:rFonts w:ascii="Lucida Console" w:hAnsi="Lucida Console"/>
          <w:b/>
          <w:sz w:val="20"/>
          <w:szCs w:val="20"/>
          <w:lang w:val="en-US"/>
        </w:rPr>
        <w:tab/>
        <w:t>specchiovm2.specchio.ch</w:t>
      </w:r>
    </w:p>
    <w:p w14:paraId="747C7BE9" w14:textId="77777777" w:rsidR="00AB34E1" w:rsidRDefault="00AB34E1" w:rsidP="00781FF8"/>
    <w:p w14:paraId="1A1DB8AD" w14:textId="77777777" w:rsidR="009466AA" w:rsidRPr="00781FF8" w:rsidRDefault="009466AA" w:rsidP="00781FF8"/>
    <w:p w14:paraId="056D6044" w14:textId="77777777" w:rsidR="00A72235" w:rsidRDefault="00A72235" w:rsidP="00A72235"/>
    <w:p w14:paraId="570467C6" w14:textId="25338A5F" w:rsidR="00A72235" w:rsidRDefault="000C29A3" w:rsidP="00A72235">
      <w:pPr>
        <w:pStyle w:val="Heading2"/>
      </w:pPr>
      <w:bookmarkStart w:id="52" w:name="_Toc367867926"/>
      <w:r>
        <w:t>Accessing</w:t>
      </w:r>
      <w:r w:rsidR="00A72235">
        <w:t xml:space="preserve"> SPECCHIO VM in the Field without any existing Network</w:t>
      </w:r>
      <w:bookmarkEnd w:id="52"/>
    </w:p>
    <w:p w14:paraId="471C7391" w14:textId="77777777" w:rsidR="00125A4F" w:rsidRDefault="00125A4F" w:rsidP="00125A4F"/>
    <w:p w14:paraId="298A5FCA" w14:textId="01823183" w:rsidR="00125A4F" w:rsidRPr="00125A4F" w:rsidRDefault="00125A4F" w:rsidP="00125A4F">
      <w:pPr>
        <w:rPr>
          <w:b/>
        </w:rPr>
      </w:pPr>
      <w:r w:rsidRPr="00125A4F">
        <w:rPr>
          <w:b/>
        </w:rPr>
        <w:lastRenderedPageBreak/>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t xml:space="preserve">This assumes that the SPECCHIO VM is used in a setting where no Ethernet of WiFi connection is existing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This will be machine dependent and only the case of MacOS is used to illustrate this.</w:t>
      </w:r>
    </w:p>
    <w:p w14:paraId="36ECC6FC" w14:textId="77777777" w:rsidR="00A72235" w:rsidRDefault="00A72235" w:rsidP="00A72235"/>
    <w:p w14:paraId="349A7F40" w14:textId="2DD2A80B" w:rsidR="00A72235" w:rsidRDefault="00A72235" w:rsidP="00A72235">
      <w:r>
        <w:t>On the host machine running the SPECCHIO VM create a WiFi network:</w:t>
      </w:r>
    </w:p>
    <w:p w14:paraId="01C0C701" w14:textId="77777777" w:rsidR="00A72235" w:rsidRDefault="00A72235" w:rsidP="00A72235"/>
    <w:p w14:paraId="5B9F1C72" w14:textId="0EAFF92B" w:rsidR="00A72235" w:rsidRDefault="00A72235" w:rsidP="00A72235">
      <w:r>
        <w:rPr>
          <w:noProof/>
          <w:lang w:val="en-US"/>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val="en-US"/>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val="en-US"/>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If the SPECCHIO VM is configured to have a static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3" w:name="_Toc367867927"/>
      <w:r>
        <w:t>Mounting a host folder into the VM</w:t>
      </w:r>
      <w:bookmarkEnd w:id="53"/>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val="en-US"/>
        </w:rPr>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/mnt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r w:rsidRPr="00B14BC7">
        <w:rPr>
          <w:rFonts w:ascii="Lucida Console" w:hAnsi="Lucida Console"/>
          <w:sz w:val="20"/>
          <w:szCs w:val="20"/>
        </w:rPr>
        <w:t>mount –t vboxsf Documents /mnt</w:t>
      </w:r>
    </w:p>
    <w:p w14:paraId="699E83C2" w14:textId="77777777" w:rsidR="00B14BC7" w:rsidRDefault="00B14BC7" w:rsidP="00A72235"/>
    <w:p w14:paraId="5C593CAC" w14:textId="77777777" w:rsidR="00FD1AA8" w:rsidRDefault="00FD1AA8" w:rsidP="00A72235"/>
    <w:p w14:paraId="13741EAD" w14:textId="12C5D381" w:rsidR="00B51699" w:rsidRDefault="00B9508E" w:rsidP="00B9508E">
      <w:pPr>
        <w:pStyle w:val="Heading2"/>
      </w:pPr>
      <w:bookmarkStart w:id="54" w:name="_Toc367867928"/>
      <w:r>
        <w:t>Handling larger database requirements</w:t>
      </w:r>
      <w:bookmarkEnd w:id="54"/>
    </w:p>
    <w:p w14:paraId="49F8964E" w14:textId="7E534C96" w:rsidR="00C8473A" w:rsidRDefault="00B9508E" w:rsidP="00A72235">
      <w:r>
        <w:t xml:space="preserve">The size of the VM is limited by means of configuration. For larger databases it is suggested that the database physical files are not held within the database but put onto a different server that will then be visible to the SPECCHIO VM. </w:t>
      </w:r>
      <w:r w:rsidR="00C8473A">
        <w:t>This could for example be achieved by putting the database file on the host machine and linking the directory into the VM.</w:t>
      </w:r>
    </w:p>
    <w:p w14:paraId="74C9AB5B" w14:textId="60AB118A" w:rsidR="00B9508E" w:rsidRDefault="00B9508E" w:rsidP="00A72235">
      <w:r>
        <w:t>While theoretically possible, this option has not yet been implemented, thus, no details can be presented here.</w:t>
      </w:r>
    </w:p>
    <w:p w14:paraId="6679814D" w14:textId="751B1E81" w:rsidR="00FD1AA8" w:rsidRDefault="00FD1AA8" w:rsidP="00FD1AA8">
      <w:pPr>
        <w:pStyle w:val="Heading1"/>
      </w:pPr>
      <w:bookmarkStart w:id="55" w:name="_Toc367867929"/>
      <w:r>
        <w:lastRenderedPageBreak/>
        <w:t>Upgrading the SPECCHIO System</w:t>
      </w:r>
      <w:bookmarkEnd w:id="55"/>
    </w:p>
    <w:p w14:paraId="2C6E257D" w14:textId="30AD3607" w:rsidR="00FD1AA8" w:rsidRDefault="00FD1AA8" w:rsidP="00FD1AA8">
      <w:r>
        <w:t>SPECCHIO remains under active development and both the client application and the web service binary</w:t>
      </w:r>
      <w:r w:rsidR="00C14AC6">
        <w:t xml:space="preserve"> as well as the SPECCHIO database</w:t>
      </w:r>
      <w:r>
        <w:t xml:space="preserve"> require occasional updates.</w:t>
      </w:r>
    </w:p>
    <w:p w14:paraId="59944078" w14:textId="77777777" w:rsidR="001A065B" w:rsidRDefault="001A065B" w:rsidP="00FD1AA8"/>
    <w:p w14:paraId="6A41CDA7" w14:textId="504605FF" w:rsidR="00FD1AA8" w:rsidRDefault="001A065B" w:rsidP="00FD1AA8">
      <w:pPr>
        <w:pStyle w:val="Heading2"/>
      </w:pPr>
      <w:bookmarkStart w:id="56" w:name="_Toc367867930"/>
      <w:r>
        <w:t>Server and Client Software Upgrades</w:t>
      </w:r>
      <w:bookmarkEnd w:id="56"/>
    </w:p>
    <w:p w14:paraId="45502C4A" w14:textId="5A89A17A" w:rsidR="000C29A3" w:rsidRDefault="000C29A3" w:rsidP="001A065B">
      <w:pPr>
        <w:pStyle w:val="Heading3"/>
      </w:pPr>
      <w:bookmarkStart w:id="57" w:name="_Toc367867931"/>
      <w:r>
        <w:t>Automatic Upgrade</w:t>
      </w:r>
      <w:bookmarkEnd w:id="57"/>
    </w:p>
    <w:p w14:paraId="119D4C6D" w14:textId="6BE42E3D" w:rsidR="000C29A3" w:rsidRDefault="000C29A3" w:rsidP="000C29A3">
      <w:r>
        <w:t>The SPECCHIO server and client can be automatically upgraded.</w:t>
      </w:r>
    </w:p>
    <w:p w14:paraId="241C4733" w14:textId="16F811D0" w:rsidR="000C29A3" w:rsidRDefault="000C29A3" w:rsidP="000C29A3">
      <w:r>
        <w:t xml:space="preserve">To do so </w:t>
      </w:r>
      <w:r w:rsidRPr="000C29A3">
        <w:rPr>
          <w:b/>
        </w:rPr>
        <w:t>log into the VM as ‘root’</w:t>
      </w:r>
      <w:r>
        <w:t xml:space="preserve"> (The root password is also ‘reverse’).</w:t>
      </w:r>
    </w:p>
    <w:p w14:paraId="45D02344" w14:textId="2832879B" w:rsidR="000C29A3" w:rsidRDefault="000C29A3" w:rsidP="000C29A3">
      <w:r>
        <w:t>On the desktop there is an application launch icon called ‘SPECCHIO Software Update’. Double click the icon and a terminal window will open, carrying out the update script.</w:t>
      </w:r>
    </w:p>
    <w:p w14:paraId="2C753700" w14:textId="77777777" w:rsidR="000C29A3" w:rsidRDefault="000C29A3" w:rsidP="000C29A3"/>
    <w:p w14:paraId="524C46CB" w14:textId="684A99ED" w:rsidR="000C29A3" w:rsidRDefault="000C29A3" w:rsidP="000C29A3">
      <w:pPr>
        <w:ind w:firstLine="709"/>
      </w:pPr>
      <w:r>
        <w:rPr>
          <w:noProof/>
          <w:lang w:val="en-US"/>
        </w:rPr>
        <w:drawing>
          <wp:inline distT="0" distB="0" distL="0" distR="0" wp14:anchorId="6C1200FE" wp14:editId="46FADFA5">
            <wp:extent cx="1218257" cy="647148"/>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8257" cy="647148"/>
                    </a:xfrm>
                    <a:prstGeom prst="rect">
                      <a:avLst/>
                    </a:prstGeom>
                    <a:noFill/>
                    <a:ln>
                      <a:noFill/>
                    </a:ln>
                  </pic:spPr>
                </pic:pic>
              </a:graphicData>
            </a:graphic>
          </wp:inline>
        </w:drawing>
      </w:r>
    </w:p>
    <w:p w14:paraId="2162A0F9" w14:textId="39D9B4AC" w:rsidR="000C29A3" w:rsidRPr="000C29A3" w:rsidRDefault="000C29A3" w:rsidP="000C29A3">
      <w:pPr>
        <w:pStyle w:val="Caption"/>
      </w:pPr>
      <w:r>
        <w:t xml:space="preserve">Figure </w:t>
      </w:r>
      <w:r w:rsidR="00FE343B">
        <w:fldChar w:fldCharType="begin"/>
      </w:r>
      <w:r w:rsidR="00FE343B">
        <w:instrText xml:space="preserve"> SEQ Figure \* ARABIC </w:instrText>
      </w:r>
      <w:r w:rsidR="00FE343B">
        <w:fldChar w:fldCharType="separate"/>
      </w:r>
      <w:r w:rsidR="00FE343B">
        <w:rPr>
          <w:noProof/>
        </w:rPr>
        <w:t>2</w:t>
      </w:r>
      <w:r w:rsidR="00FE343B">
        <w:rPr>
          <w:noProof/>
        </w:rPr>
        <w:fldChar w:fldCharType="end"/>
      </w:r>
      <w:r>
        <w:t>: SPECCHIO Software Update icon</w:t>
      </w:r>
    </w:p>
    <w:p w14:paraId="2FBFDB31" w14:textId="197890A0" w:rsidR="000C29A3" w:rsidRDefault="00A470BA" w:rsidP="000C29A3">
      <w:r>
        <w:t>The upgrade first downloads and deploys the newest SPECCHIO server binary; check the terminal output to see if no errors occur. If all works as planned, the output will be similar to:</w:t>
      </w:r>
    </w:p>
    <w:p w14:paraId="4150FAC1" w14:textId="77777777" w:rsidR="00A470BA" w:rsidRDefault="00A470BA" w:rsidP="000C29A3"/>
    <w:p w14:paraId="599F2616" w14:textId="429B1211" w:rsidR="00A470BA" w:rsidRDefault="00A470BA" w:rsidP="000C29A3">
      <w:r>
        <w:rPr>
          <w:noProof/>
          <w:lang w:val="en-US"/>
        </w:rPr>
        <w:drawing>
          <wp:inline distT="0" distB="0" distL="0" distR="0" wp14:anchorId="74E772E0" wp14:editId="523306B1">
            <wp:extent cx="5940425" cy="235857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358575"/>
                    </a:xfrm>
                    <a:prstGeom prst="rect">
                      <a:avLst/>
                    </a:prstGeom>
                    <a:noFill/>
                    <a:ln>
                      <a:noFill/>
                    </a:ln>
                  </pic:spPr>
                </pic:pic>
              </a:graphicData>
            </a:graphic>
          </wp:inline>
        </w:drawing>
      </w:r>
    </w:p>
    <w:p w14:paraId="0A949A48" w14:textId="77777777" w:rsidR="00A470BA" w:rsidRDefault="00A470BA" w:rsidP="000C29A3"/>
    <w:p w14:paraId="01EF77CE" w14:textId="020E6241" w:rsidR="00A470BA" w:rsidRDefault="00A470BA" w:rsidP="000C29A3">
      <w:r>
        <w:t>In a second step, the client installer is downloaded and started.</w:t>
      </w:r>
    </w:p>
    <w:p w14:paraId="46DF5D62" w14:textId="77777777" w:rsidR="00A470BA" w:rsidRDefault="00A470BA" w:rsidP="000C29A3"/>
    <w:p w14:paraId="7CDC0F6E" w14:textId="2E0CA181" w:rsidR="00A470BA" w:rsidRDefault="00A470BA" w:rsidP="000C29A3">
      <w:r>
        <w:rPr>
          <w:noProof/>
          <w:lang w:val="en-US"/>
        </w:rPr>
        <w:drawing>
          <wp:inline distT="0" distB="0" distL="0" distR="0" wp14:anchorId="4CD4C453" wp14:editId="7F0BD3D9">
            <wp:extent cx="5940425" cy="1729876"/>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1729876"/>
                    </a:xfrm>
                    <a:prstGeom prst="rect">
                      <a:avLst/>
                    </a:prstGeom>
                    <a:noFill/>
                    <a:ln>
                      <a:noFill/>
                    </a:ln>
                  </pic:spPr>
                </pic:pic>
              </a:graphicData>
            </a:graphic>
          </wp:inline>
        </w:drawing>
      </w:r>
    </w:p>
    <w:p w14:paraId="03CB3AF3" w14:textId="77777777" w:rsidR="00A470BA" w:rsidRDefault="00A470BA" w:rsidP="000C29A3"/>
    <w:p w14:paraId="26A12D5B" w14:textId="690C89AD" w:rsidR="00A470BA" w:rsidRDefault="00A470BA" w:rsidP="000C29A3">
      <w:r>
        <w:lastRenderedPageBreak/>
        <w:t>The installation dialogue will be displayed, guiding you through the installation process:</w:t>
      </w:r>
    </w:p>
    <w:p w14:paraId="20A80675" w14:textId="77777777" w:rsidR="00A470BA" w:rsidRDefault="00A470BA" w:rsidP="000C29A3"/>
    <w:p w14:paraId="210A9428" w14:textId="5BCA4B55" w:rsidR="00A470BA" w:rsidRDefault="00A470BA" w:rsidP="000C29A3">
      <w:r>
        <w:rPr>
          <w:noProof/>
          <w:lang w:val="en-US"/>
        </w:rPr>
        <w:drawing>
          <wp:inline distT="0" distB="0" distL="0" distR="0" wp14:anchorId="0F42DCF4" wp14:editId="59DEB454">
            <wp:extent cx="3574545" cy="198232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5667" cy="1982947"/>
                    </a:xfrm>
                    <a:prstGeom prst="rect">
                      <a:avLst/>
                    </a:prstGeom>
                    <a:noFill/>
                    <a:ln>
                      <a:noFill/>
                    </a:ln>
                  </pic:spPr>
                </pic:pic>
              </a:graphicData>
            </a:graphic>
          </wp:inline>
        </w:drawing>
      </w:r>
    </w:p>
    <w:p w14:paraId="2148FB88" w14:textId="77777777" w:rsidR="00A470BA" w:rsidRDefault="00A470BA" w:rsidP="000C29A3"/>
    <w:p w14:paraId="49850E35" w14:textId="77777777" w:rsidR="00A470BA" w:rsidRPr="000C29A3" w:rsidRDefault="00A470BA" w:rsidP="000C29A3"/>
    <w:p w14:paraId="6E48A523" w14:textId="73F434B6" w:rsidR="000C29A3" w:rsidRDefault="000C29A3" w:rsidP="001A065B">
      <w:pPr>
        <w:pStyle w:val="Heading3"/>
      </w:pPr>
      <w:bookmarkStart w:id="58" w:name="_Toc367867932"/>
      <w:r>
        <w:t>Manual Upgrade</w:t>
      </w:r>
      <w:bookmarkEnd w:id="58"/>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The binaries you want to install are not the ones on GitHub (e.g. if you get a test version)</w:t>
      </w:r>
    </w:p>
    <w:p w14:paraId="0D8CF1BC" w14:textId="7216FBD9" w:rsidR="00FD1AA8" w:rsidRDefault="005151D4" w:rsidP="001A065B">
      <w:pPr>
        <w:pStyle w:val="Heading4"/>
      </w:pPr>
      <w:r>
        <w:t xml:space="preserve">Manual </w:t>
      </w:r>
      <w:r w:rsidR="00FD1AA8">
        <w:t>Web Service Update</w:t>
      </w:r>
    </w:p>
    <w:p w14:paraId="73228259" w14:textId="237D682D" w:rsidR="00FD1AA8" w:rsidRDefault="00FD1AA8" w:rsidP="00FD1AA8">
      <w:r>
        <w:t xml:space="preserve">Download the new binary </w:t>
      </w:r>
      <w:r w:rsidRPr="00FD1AA8">
        <w:rPr>
          <w:lang w:val="en-US"/>
        </w:rPr>
        <w:t>specchio-webapp.war</w:t>
      </w:r>
      <w:r>
        <w:t xml:space="preserve"> from the SPECCHIO github page </w:t>
      </w:r>
      <w:r>
        <w:rPr>
          <w:rStyle w:val="FootnoteReference"/>
        </w:rPr>
        <w:footnoteReference w:id="6"/>
      </w:r>
      <w:r>
        <w:t>:</w:t>
      </w:r>
    </w:p>
    <w:p w14:paraId="4B9B3F33" w14:textId="77777777" w:rsidR="00FD1AA8" w:rsidRDefault="00FD1AA8" w:rsidP="00FD1AA8"/>
    <w:p w14:paraId="56307BC3" w14:textId="574201A9" w:rsidR="00FD1AA8" w:rsidRDefault="00FD1AA8" w:rsidP="00FD1AA8">
      <w:r>
        <w:rPr>
          <w:noProof/>
          <w:lang w:val="en-US"/>
        </w:rPr>
        <w:drawing>
          <wp:inline distT="0" distB="0" distL="0" distR="0" wp14:anchorId="1343ABC6" wp14:editId="53B92442">
            <wp:extent cx="5940425" cy="1754982"/>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754982"/>
                    </a:xfrm>
                    <a:prstGeom prst="rect">
                      <a:avLst/>
                    </a:prstGeom>
                    <a:noFill/>
                    <a:ln>
                      <a:noFill/>
                    </a:ln>
                  </pic:spPr>
                </pic:pic>
              </a:graphicData>
            </a:graphic>
          </wp:inline>
        </w:drawing>
      </w:r>
    </w:p>
    <w:p w14:paraId="00B0CAC7" w14:textId="018880CE" w:rsidR="00FD1AA8" w:rsidRDefault="00FD1AA8" w:rsidP="00FD1AA8">
      <w:pPr>
        <w:pStyle w:val="Caption"/>
      </w:pPr>
      <w:r>
        <w:t xml:space="preserve">Figure </w:t>
      </w:r>
      <w:r w:rsidR="00FE343B">
        <w:fldChar w:fldCharType="begin"/>
      </w:r>
      <w:r w:rsidR="00FE343B">
        <w:instrText xml:space="preserve"> SEQ Figure \* ARABIC </w:instrText>
      </w:r>
      <w:r w:rsidR="00FE343B">
        <w:fldChar w:fldCharType="separate"/>
      </w:r>
      <w:r w:rsidR="00FE343B">
        <w:rPr>
          <w:noProof/>
        </w:rPr>
        <w:t>3</w:t>
      </w:r>
      <w:r w:rsidR="00FE343B">
        <w:rPr>
          <w:noProof/>
        </w:rPr>
        <w:fldChar w:fldCharType="end"/>
      </w:r>
      <w:r>
        <w:t>: Github SPECCHIO package page</w:t>
      </w:r>
    </w:p>
    <w:p w14:paraId="6CC222CB" w14:textId="77777777" w:rsidR="00FD1AA8" w:rsidRDefault="00FD1AA8" w:rsidP="00FD1AA8"/>
    <w:p w14:paraId="4385AFEE" w14:textId="660283C8" w:rsidR="00FD1AA8" w:rsidRDefault="00FD1AA8" w:rsidP="00FD1AA8">
      <w:pPr>
        <w:pStyle w:val="ListParagraph"/>
        <w:numPr>
          <w:ilvl w:val="0"/>
          <w:numId w:val="15"/>
        </w:numPr>
      </w:pPr>
      <w:r>
        <w:t>L</w:t>
      </w:r>
      <w:r w:rsidR="007E45F7">
        <w:t>ogin as root in the SPECCHIO VM (The root password is also ‘reverse’)</w:t>
      </w:r>
    </w:p>
    <w:p w14:paraId="6EBDBC48" w14:textId="4B483CF7" w:rsidR="00FD1AA8" w:rsidRPr="00FD1AA8" w:rsidRDefault="00FD1AA8" w:rsidP="00FD1AA8">
      <w:pPr>
        <w:pStyle w:val="ListParagraph"/>
        <w:numPr>
          <w:ilvl w:val="0"/>
          <w:numId w:val="15"/>
        </w:numPr>
      </w:pPr>
      <w:r>
        <w:t xml:space="preserve">Copy the new binary into </w:t>
      </w:r>
      <w:r w:rsidRPr="00FD1AA8">
        <w:t>/opt/glassfish3/glassfish/domains/domain1/bin</w:t>
      </w:r>
    </w:p>
    <w:p w14:paraId="1E6BDF5D" w14:textId="77777777" w:rsidR="00FD1AA8" w:rsidRDefault="00FD1AA8" w:rsidP="00FD1AA8"/>
    <w:p w14:paraId="51C0ADB0" w14:textId="5FF99A86" w:rsidR="00FD1AA8" w:rsidRDefault="00FD1AA8" w:rsidP="00FD1AA8">
      <w:pPr>
        <w:ind w:firstLine="709"/>
      </w:pPr>
      <w:r>
        <w:rPr>
          <w:noProof/>
          <w:lang w:val="en-US"/>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2BA13C3C" w:rsidR="00FD1AA8" w:rsidRDefault="00FD1AA8" w:rsidP="00FD1AA8">
      <w:pPr>
        <w:pStyle w:val="Caption"/>
      </w:pPr>
      <w:r>
        <w:t xml:space="preserve">Figure </w:t>
      </w:r>
      <w:r w:rsidR="00FE343B">
        <w:fldChar w:fldCharType="begin"/>
      </w:r>
      <w:r w:rsidR="00FE343B">
        <w:instrText xml:space="preserve"> SEQ Figure \* ARABIC </w:instrText>
      </w:r>
      <w:r w:rsidR="00FE343B">
        <w:fldChar w:fldCharType="separate"/>
      </w:r>
      <w:r w:rsidR="00FE343B">
        <w:rPr>
          <w:noProof/>
        </w:rPr>
        <w:t>4</w:t>
      </w:r>
      <w:r w:rsidR="00FE343B">
        <w:rPr>
          <w:noProof/>
        </w:rPr>
        <w:fldChar w:fldCharType="end"/>
      </w:r>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15AB55D9"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/opt/glassfish3/glassfish/bin</w:t>
      </w:r>
    </w:p>
    <w:p w14:paraId="5473B87E" w14:textId="72BEE7D4" w:rsidR="008A68E7" w:rsidRDefault="00795036" w:rsidP="00795036">
      <w:pPr>
        <w:keepNext/>
        <w:spacing w:line="360" w:lineRule="auto"/>
        <w:rPr>
          <w:rFonts w:ascii="Lucida Console" w:hAnsi="Lucida Console"/>
          <w:sz w:val="18"/>
          <w:szCs w:val="18"/>
        </w:rPr>
      </w:pPr>
      <w:r w:rsidRPr="00795036">
        <w:rPr>
          <w:rFonts w:ascii="Lucida Console" w:hAnsi="Lucida Console"/>
          <w:sz w:val="18"/>
          <w:szCs w:val="18"/>
        </w:rPr>
        <w:t>./asadmin deploy --force ../domains/domain1/bin/specchio-webapp.war</w:t>
      </w:r>
    </w:p>
    <w:p w14:paraId="7D986D9B" w14:textId="65987D05" w:rsidR="00795036" w:rsidRDefault="00795036" w:rsidP="00795036">
      <w:pPr>
        <w:keepNext/>
        <w:spacing w:line="360" w:lineRule="auto"/>
        <w:rPr>
          <w:rFonts w:ascii="Lucida Console" w:hAnsi="Lucida Console"/>
          <w:sz w:val="18"/>
          <w:szCs w:val="18"/>
        </w:rPr>
      </w:pPr>
      <w:r>
        <w:rPr>
          <w:rFonts w:ascii="Lucida Console" w:hAnsi="Lucida Console"/>
          <w:sz w:val="18"/>
          <w:szCs w:val="18"/>
        </w:rPr>
        <w:t>./</w:t>
      </w:r>
      <w:r w:rsidRPr="00795036">
        <w:rPr>
          <w:rFonts w:ascii="Lucida Console" w:hAnsi="Lucida Console"/>
          <w:sz w:val="18"/>
          <w:szCs w:val="18"/>
        </w:rPr>
        <w:t>asadmin stop-domain</w:t>
      </w:r>
    </w:p>
    <w:p w14:paraId="1B2E1381" w14:textId="6456DBC7" w:rsidR="00795036" w:rsidRDefault="00795036" w:rsidP="00795036">
      <w:pPr>
        <w:keepNext/>
        <w:spacing w:line="360" w:lineRule="auto"/>
        <w:rPr>
          <w:rFonts w:ascii="Lucida Console" w:hAnsi="Lucida Console"/>
          <w:sz w:val="18"/>
          <w:szCs w:val="18"/>
        </w:rPr>
      </w:pPr>
      <w:r>
        <w:rPr>
          <w:rFonts w:ascii="Lucida Console" w:hAnsi="Lucida Console"/>
          <w:sz w:val="18"/>
          <w:szCs w:val="18"/>
        </w:rPr>
        <w:t>.</w:t>
      </w:r>
      <w:r w:rsidRPr="00795036">
        <w:rPr>
          <w:rFonts w:ascii="Lucida Console" w:hAnsi="Lucida Console"/>
          <w:sz w:val="18"/>
          <w:szCs w:val="18"/>
        </w:rPr>
        <w:t>/asadmin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1A065B">
      <w:pPr>
        <w:pStyle w:val="Heading4"/>
      </w:pPr>
      <w:r>
        <w:t xml:space="preserve">Manual </w:t>
      </w:r>
      <w:r w:rsidR="00F61194">
        <w:t>SPECCHIO Client Update</w:t>
      </w:r>
    </w:p>
    <w:p w14:paraId="4F2FE3CD" w14:textId="0AEC4366" w:rsidR="00F61194" w:rsidRDefault="00F61194" w:rsidP="008A68E7">
      <w:r>
        <w:t>Login as centos user</w:t>
      </w:r>
      <w:r w:rsidR="005151D4">
        <w:t xml:space="preserve"> or root</w:t>
      </w:r>
      <w:r>
        <w:t>.</w:t>
      </w:r>
    </w:p>
    <w:p w14:paraId="15BB184A" w14:textId="1FE3AD64" w:rsidR="00F61194" w:rsidRDefault="00F61194" w:rsidP="008A68E7">
      <w:r>
        <w:t xml:space="preserve">Download the latest cross-platform client installation package from </w:t>
      </w:r>
      <w:hyperlink r:id="rId44" w:history="1">
        <w:r w:rsidRPr="00996B20">
          <w:rPr>
            <w:rStyle w:val="Hyperlink"/>
          </w:rPr>
          <w:t>http://specchio.ch/app_download.php</w:t>
        </w:r>
      </w:hyperlink>
      <w:r>
        <w:t xml:space="preserve"> and run the installation package. The SPECCHIO client is installed in </w:t>
      </w:r>
      <w:r>
        <w:rPr>
          <w:lang w:val="en-US"/>
        </w:rPr>
        <w:t>/usr/local/SPECCHIO.</w:t>
      </w:r>
    </w:p>
    <w:p w14:paraId="6313196C" w14:textId="77777777" w:rsidR="00F61194" w:rsidRDefault="00F61194" w:rsidP="008A68E7"/>
    <w:p w14:paraId="714A6C76" w14:textId="77777777" w:rsidR="00F61194" w:rsidRPr="00FD1AA8" w:rsidRDefault="00F61194" w:rsidP="008A68E7"/>
    <w:p w14:paraId="6D0C68C3" w14:textId="1DF36E39" w:rsidR="001A065B" w:rsidRDefault="001A065B" w:rsidP="001A065B">
      <w:pPr>
        <w:pStyle w:val="Heading2"/>
      </w:pPr>
      <w:bookmarkStart w:id="59" w:name="_Toc367867933"/>
      <w:r>
        <w:t>SPECCHIO Database Upgrades</w:t>
      </w:r>
      <w:bookmarkEnd w:id="59"/>
    </w:p>
    <w:p w14:paraId="5DD930ED" w14:textId="77777777" w:rsidR="001A065B" w:rsidRDefault="001A065B" w:rsidP="001A065B">
      <w:pPr>
        <w:rPr>
          <w:b/>
        </w:rPr>
      </w:pPr>
      <w:r w:rsidRPr="001E42DB">
        <w:rPr>
          <w:b/>
        </w:rPr>
        <w:t>NOTE: Always dump the current version of the SPECCHIO database to a file before carrying out a database upgrade!</w:t>
      </w:r>
    </w:p>
    <w:p w14:paraId="4D1B98C5" w14:textId="77777777" w:rsidR="001A065B" w:rsidRDefault="001A065B" w:rsidP="001A065B">
      <w:pPr>
        <w:rPr>
          <w:b/>
        </w:rPr>
      </w:pPr>
    </w:p>
    <w:p w14:paraId="0111672A" w14:textId="7394B83A" w:rsidR="001A065B" w:rsidRDefault="001A065B" w:rsidP="001A065B">
      <w:r>
        <w:rPr>
          <w:b/>
        </w:rPr>
        <w:t xml:space="preserve">Note: SPECCHIO V3.3 and higher requires MYSQL 5.5 or higher due to the spatial extension. </w:t>
      </w:r>
      <w:r w:rsidRPr="001A065B">
        <w:t>Old versions of the VM (pre 3.3.) cannot be</w:t>
      </w:r>
      <w:r>
        <w:t xml:space="preserve"> upgraded by this routine. The e</w:t>
      </w:r>
      <w:r w:rsidRPr="001A065B">
        <w:t>asiest solution is to dump the database, install the SPECCHIO VM 3.3.0.0 or higher</w:t>
      </w:r>
      <w:r>
        <w:t xml:space="preserve"> and import the dump. Then carry out the database upgrade as described below.</w:t>
      </w:r>
    </w:p>
    <w:p w14:paraId="38A02ABF" w14:textId="77777777" w:rsidR="001A065B" w:rsidRPr="001A065B" w:rsidRDefault="001A065B" w:rsidP="001A065B"/>
    <w:p w14:paraId="1ED855AE" w14:textId="77777777" w:rsidR="001A065B" w:rsidRPr="001A065B" w:rsidRDefault="001A065B" w:rsidP="001A065B"/>
    <w:p w14:paraId="0BED2B0B" w14:textId="321484CC" w:rsidR="001A065B" w:rsidRDefault="001A065B" w:rsidP="001A065B">
      <w:r>
        <w:t>Starting with server and client version 3.3.0.0 an automatic upgrading process is part of SPECCHIO. This is relevant, as some upgrades, e.g. the spatial upgrade in V3.3.0.0, requires more complex operations that are encoded on the server side within the SPECCHIO web application Java code.</w:t>
      </w:r>
    </w:p>
    <w:p w14:paraId="24990CC8" w14:textId="77777777" w:rsidR="001A065B" w:rsidRDefault="001A065B" w:rsidP="001A065B"/>
    <w:p w14:paraId="1E8C0895" w14:textId="77777777" w:rsidR="001A065B" w:rsidRDefault="001A065B" w:rsidP="001A065B">
      <w:pPr>
        <w:pStyle w:val="ListParagraph"/>
        <w:numPr>
          <w:ilvl w:val="0"/>
          <w:numId w:val="20"/>
        </w:numPr>
        <w:spacing w:line="276" w:lineRule="auto"/>
      </w:pPr>
      <w:r>
        <w:t xml:space="preserve">Install the new war file (V3.3.0.0 or higher) </w:t>
      </w:r>
    </w:p>
    <w:p w14:paraId="7D32113E" w14:textId="77777777" w:rsidR="001A065B" w:rsidRDefault="001A065B" w:rsidP="001A065B">
      <w:pPr>
        <w:pStyle w:val="ListParagraph"/>
        <w:numPr>
          <w:ilvl w:val="0"/>
          <w:numId w:val="20"/>
        </w:numPr>
        <w:spacing w:line="276" w:lineRule="auto"/>
      </w:pPr>
      <w:r>
        <w:t xml:space="preserve">Install the new client application (V3.3.0.0 or higher) </w:t>
      </w:r>
    </w:p>
    <w:p w14:paraId="04CC84EB" w14:textId="77777777" w:rsidR="001A065B" w:rsidRDefault="001A065B" w:rsidP="001A065B">
      <w:pPr>
        <w:pStyle w:val="ListParagraph"/>
        <w:numPr>
          <w:ilvl w:val="0"/>
          <w:numId w:val="20"/>
        </w:numPr>
        <w:spacing w:line="276" w:lineRule="auto"/>
      </w:pPr>
      <w:r>
        <w:t>Start client application, login as admin user</w:t>
      </w:r>
    </w:p>
    <w:p w14:paraId="3513D58F" w14:textId="77777777" w:rsidR="001A065B" w:rsidRDefault="001A065B" w:rsidP="001A065B">
      <w:pPr>
        <w:pStyle w:val="ListParagraph"/>
        <w:numPr>
          <w:ilvl w:val="0"/>
          <w:numId w:val="20"/>
        </w:numPr>
        <w:spacing w:line="276" w:lineRule="auto"/>
      </w:pPr>
      <w:r>
        <w:lastRenderedPageBreak/>
        <w:t>Select ‘Upgrade database’ from the Database menu</w:t>
      </w:r>
      <w:r>
        <w:br/>
      </w:r>
      <w:r>
        <w:br/>
      </w:r>
      <w:r w:rsidRPr="001E42DB">
        <w:rPr>
          <w:noProof/>
          <w:lang w:val="en-US"/>
        </w:rPr>
        <w:drawing>
          <wp:inline distT="0" distB="0" distL="0" distR="0" wp14:anchorId="258E44B3" wp14:editId="5DEE3B1A">
            <wp:extent cx="3086100" cy="14506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603" cy="1450873"/>
                    </a:xfrm>
                    <a:prstGeom prst="rect">
                      <a:avLst/>
                    </a:prstGeom>
                    <a:noFill/>
                    <a:ln>
                      <a:noFill/>
                    </a:ln>
                  </pic:spPr>
                </pic:pic>
              </a:graphicData>
            </a:graphic>
          </wp:inline>
        </w:drawing>
      </w:r>
      <w:r>
        <w:br/>
      </w:r>
    </w:p>
    <w:p w14:paraId="54F48C8A" w14:textId="77777777" w:rsidR="001A065B" w:rsidRPr="001E42DB" w:rsidRDefault="001A065B" w:rsidP="001A065B">
      <w:pPr>
        <w:pStyle w:val="ListParagraph"/>
        <w:numPr>
          <w:ilvl w:val="0"/>
          <w:numId w:val="20"/>
        </w:numPr>
        <w:spacing w:line="276" w:lineRule="auto"/>
      </w:pPr>
      <w:r>
        <w:t>The current version and the available upgrade is displayed. Click OK to install all required upgrades in sequential order.</w:t>
      </w:r>
      <w:r>
        <w:br/>
      </w:r>
      <w:r>
        <w:br/>
      </w:r>
      <w:r>
        <w:rPr>
          <w:noProof/>
          <w:lang w:val="en-US"/>
        </w:rPr>
        <w:drawing>
          <wp:inline distT="0" distB="0" distL="0" distR="0" wp14:anchorId="175E3781" wp14:editId="1484084A">
            <wp:extent cx="1938827" cy="6866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8827" cy="686661"/>
                    </a:xfrm>
                    <a:prstGeom prst="rect">
                      <a:avLst/>
                    </a:prstGeom>
                    <a:noFill/>
                    <a:ln>
                      <a:noFill/>
                    </a:ln>
                  </pic:spPr>
                </pic:pic>
              </a:graphicData>
            </a:graphic>
          </wp:inline>
        </w:drawing>
      </w:r>
    </w:p>
    <w:p w14:paraId="44C06FCF" w14:textId="77777777" w:rsidR="001A065B" w:rsidRDefault="001A065B" w:rsidP="001A065B"/>
    <w:p w14:paraId="5E62599D" w14:textId="77777777" w:rsidR="00FD1AA8" w:rsidRDefault="00FD1AA8" w:rsidP="00A72235"/>
    <w:p w14:paraId="56F58A22" w14:textId="3A75E64E" w:rsidR="00F117C1" w:rsidRDefault="00F117C1" w:rsidP="00125A4F">
      <w:pPr>
        <w:pStyle w:val="Appendix1"/>
        <w:ind w:left="2835" w:hanging="1984"/>
      </w:pPr>
      <w:bookmarkStart w:id="60" w:name="_Toc367867934"/>
      <w:r>
        <w:lastRenderedPageBreak/>
        <w:t>Change History</w:t>
      </w:r>
      <w:bookmarkEnd w:id="60"/>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Added networking details and fixes for MacOS.</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r w:rsidR="00A267BD" w14:paraId="071E1D41" w14:textId="77777777" w:rsidTr="003C243D">
        <w:tc>
          <w:tcPr>
            <w:tcW w:w="1591" w:type="dxa"/>
          </w:tcPr>
          <w:p w14:paraId="3F18B0EA" w14:textId="3C75713E" w:rsidR="00A267BD" w:rsidRDefault="00A267BD" w:rsidP="002A601C">
            <w:pPr>
              <w:pStyle w:val="Body"/>
              <w:ind w:left="0"/>
              <w:rPr>
                <w:lang w:val="en-US"/>
              </w:rPr>
            </w:pPr>
            <w:r>
              <w:rPr>
                <w:lang w:val="en-US"/>
              </w:rPr>
              <w:t>25.1.2017</w:t>
            </w:r>
          </w:p>
        </w:tc>
        <w:tc>
          <w:tcPr>
            <w:tcW w:w="1276" w:type="dxa"/>
          </w:tcPr>
          <w:p w14:paraId="3147D60D" w14:textId="77777777" w:rsidR="00A267BD" w:rsidRDefault="00A267BD" w:rsidP="002A601C">
            <w:pPr>
              <w:pStyle w:val="Body"/>
              <w:ind w:left="0"/>
              <w:rPr>
                <w:lang w:val="en-US"/>
              </w:rPr>
            </w:pPr>
          </w:p>
        </w:tc>
        <w:tc>
          <w:tcPr>
            <w:tcW w:w="5244" w:type="dxa"/>
          </w:tcPr>
          <w:p w14:paraId="2BEB90C8" w14:textId="58166D0D" w:rsidR="00A267BD" w:rsidRDefault="00A267BD" w:rsidP="002A601C">
            <w:pPr>
              <w:pStyle w:val="Body"/>
              <w:ind w:left="0"/>
              <w:rPr>
                <w:lang w:val="en-US"/>
              </w:rPr>
            </w:pPr>
            <w:r>
              <w:rPr>
                <w:lang w:val="en-US"/>
              </w:rPr>
              <w:t>Update on how to set up the host file on Windows to use the VM name.</w:t>
            </w:r>
          </w:p>
        </w:tc>
      </w:tr>
      <w:tr w:rsidR="00CC075E" w14:paraId="5DC6F682" w14:textId="77777777" w:rsidTr="003C243D">
        <w:tc>
          <w:tcPr>
            <w:tcW w:w="1591" w:type="dxa"/>
          </w:tcPr>
          <w:p w14:paraId="4377A3F7" w14:textId="34EBBF6E" w:rsidR="00CC075E" w:rsidRDefault="00CC075E" w:rsidP="002A601C">
            <w:pPr>
              <w:pStyle w:val="Body"/>
              <w:ind w:left="0"/>
              <w:rPr>
                <w:lang w:val="en-US"/>
              </w:rPr>
            </w:pPr>
            <w:r>
              <w:rPr>
                <w:lang w:val="en-US"/>
              </w:rPr>
              <w:t>04.04.2017</w:t>
            </w:r>
          </w:p>
        </w:tc>
        <w:tc>
          <w:tcPr>
            <w:tcW w:w="1276" w:type="dxa"/>
          </w:tcPr>
          <w:p w14:paraId="5FDA195D" w14:textId="6828F22E" w:rsidR="00CC075E" w:rsidRDefault="00CC075E" w:rsidP="002A601C">
            <w:pPr>
              <w:pStyle w:val="Body"/>
              <w:ind w:left="0"/>
              <w:rPr>
                <w:lang w:val="en-US"/>
              </w:rPr>
            </w:pPr>
            <w:r>
              <w:rPr>
                <w:lang w:val="en-US"/>
              </w:rPr>
              <w:t>3.2.1.6</w:t>
            </w:r>
          </w:p>
        </w:tc>
        <w:tc>
          <w:tcPr>
            <w:tcW w:w="5244" w:type="dxa"/>
          </w:tcPr>
          <w:p w14:paraId="4D0BEE6F" w14:textId="53ABD410" w:rsidR="00CC075E" w:rsidRDefault="00CC075E" w:rsidP="002A601C">
            <w:pPr>
              <w:pStyle w:val="Body"/>
              <w:ind w:left="0"/>
              <w:rPr>
                <w:lang w:val="en-US"/>
              </w:rPr>
            </w:pPr>
            <w:r>
              <w:rPr>
                <w:lang w:val="en-US"/>
              </w:rPr>
              <w:t>DB and java binaries update. Installation of new SPECCHIO WWW interface. Update of update shell script to properly restart the glassfish service.</w:t>
            </w:r>
          </w:p>
        </w:tc>
      </w:tr>
      <w:tr w:rsidR="004733DE" w14:paraId="1C27D2FA" w14:textId="77777777" w:rsidTr="003C243D">
        <w:tc>
          <w:tcPr>
            <w:tcW w:w="1591" w:type="dxa"/>
          </w:tcPr>
          <w:p w14:paraId="54D70FC5" w14:textId="499BCD97" w:rsidR="004733DE" w:rsidRDefault="001A065B" w:rsidP="002A601C">
            <w:pPr>
              <w:pStyle w:val="Body"/>
              <w:ind w:left="0"/>
              <w:rPr>
                <w:lang w:val="en-US"/>
              </w:rPr>
            </w:pPr>
            <w:r>
              <w:rPr>
                <w:lang w:val="en-US"/>
              </w:rPr>
              <w:t>17.09</w:t>
            </w:r>
            <w:r w:rsidR="004733DE">
              <w:rPr>
                <w:lang w:val="en-US"/>
              </w:rPr>
              <w:t>.2017</w:t>
            </w:r>
          </w:p>
        </w:tc>
        <w:tc>
          <w:tcPr>
            <w:tcW w:w="1276" w:type="dxa"/>
          </w:tcPr>
          <w:p w14:paraId="5984DBB2" w14:textId="19AC673C" w:rsidR="004733DE" w:rsidRDefault="001A065B" w:rsidP="002A601C">
            <w:pPr>
              <w:pStyle w:val="Body"/>
              <w:ind w:left="0"/>
              <w:rPr>
                <w:lang w:val="en-US"/>
              </w:rPr>
            </w:pPr>
            <w:r>
              <w:rPr>
                <w:lang w:val="en-US"/>
              </w:rPr>
              <w:t>3.3.0.0</w:t>
            </w:r>
          </w:p>
        </w:tc>
        <w:tc>
          <w:tcPr>
            <w:tcW w:w="5244" w:type="dxa"/>
          </w:tcPr>
          <w:p w14:paraId="0601189B" w14:textId="77777777" w:rsidR="004733DE" w:rsidRDefault="004733DE" w:rsidP="002A601C">
            <w:pPr>
              <w:pStyle w:val="Body"/>
              <w:ind w:left="0"/>
              <w:rPr>
                <w:lang w:val="en-US"/>
              </w:rPr>
            </w:pPr>
            <w:r>
              <w:rPr>
                <w:lang w:val="en-US"/>
              </w:rPr>
              <w:t>Updated the to CentOS 7 and MySQL 5.7 to allow the MySQL and SPECCHIO spatial extension to be installed. Updated the password of sdb_admin.</w:t>
            </w:r>
          </w:p>
          <w:p w14:paraId="58ED216A" w14:textId="7319A170" w:rsidR="001A065B" w:rsidRDefault="001A065B" w:rsidP="002A601C">
            <w:pPr>
              <w:pStyle w:val="Body"/>
              <w:ind w:left="0"/>
              <w:rPr>
                <w:lang w:val="en-US"/>
              </w:rPr>
            </w:pPr>
            <w:r>
              <w:rPr>
                <w:lang w:val="en-US"/>
              </w:rPr>
              <w:t>Added upgrade instructions.</w:t>
            </w:r>
          </w:p>
        </w:tc>
      </w:tr>
      <w:tr w:rsidR="0043140F" w14:paraId="1512C864" w14:textId="77777777" w:rsidTr="003C243D">
        <w:tc>
          <w:tcPr>
            <w:tcW w:w="1591" w:type="dxa"/>
          </w:tcPr>
          <w:p w14:paraId="535AC2A2" w14:textId="0C9E5A21" w:rsidR="0043140F" w:rsidRDefault="0043140F" w:rsidP="002A601C">
            <w:pPr>
              <w:pStyle w:val="Body"/>
              <w:ind w:left="0"/>
              <w:rPr>
                <w:lang w:val="en-US"/>
              </w:rPr>
            </w:pPr>
            <w:r>
              <w:rPr>
                <w:lang w:val="en-US"/>
              </w:rPr>
              <w:t>23.9.2017</w:t>
            </w:r>
          </w:p>
        </w:tc>
        <w:tc>
          <w:tcPr>
            <w:tcW w:w="1276" w:type="dxa"/>
          </w:tcPr>
          <w:p w14:paraId="5BE9ACD2" w14:textId="14D4A0D1" w:rsidR="0043140F" w:rsidRDefault="0043140F" w:rsidP="002A601C">
            <w:pPr>
              <w:pStyle w:val="Body"/>
              <w:ind w:left="0"/>
              <w:rPr>
                <w:lang w:val="en-US"/>
              </w:rPr>
            </w:pPr>
            <w:r>
              <w:rPr>
                <w:lang w:val="en-US"/>
              </w:rPr>
              <w:t>3.3.0.</w:t>
            </w:r>
            <w:r>
              <w:rPr>
                <w:lang w:val="en-US"/>
              </w:rPr>
              <w:t>1</w:t>
            </w:r>
          </w:p>
        </w:tc>
        <w:tc>
          <w:tcPr>
            <w:tcW w:w="5244" w:type="dxa"/>
          </w:tcPr>
          <w:p w14:paraId="2E97EAAD" w14:textId="0FB1F85B" w:rsidR="0043140F" w:rsidRDefault="0043140F" w:rsidP="002A601C">
            <w:pPr>
              <w:pStyle w:val="Body"/>
              <w:ind w:left="0"/>
              <w:rPr>
                <w:lang w:val="en-US"/>
              </w:rPr>
            </w:pPr>
            <w:r>
              <w:rPr>
                <w:lang w:val="en-US"/>
              </w:rPr>
              <w:t>Updated the specchio keystore to include certification of new SPECCHIO VM. Updated the description on how to create a user account</w:t>
            </w:r>
            <w:r w:rsidR="007570C6">
              <w:rPr>
                <w:lang w:val="en-US"/>
              </w:rPr>
              <w:t xml:space="preserve"> and connect to the VM</w:t>
            </w:r>
            <w:r>
              <w:rPr>
                <w:lang w:val="en-US"/>
              </w:rPr>
              <w:t>.</w:t>
            </w:r>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67E7EE3D" w14:textId="26A7C1A3" w:rsidR="00ED1450" w:rsidRDefault="00ED1450" w:rsidP="0070016D">
      <w:pPr>
        <w:pStyle w:val="Appendix1"/>
        <w:ind w:left="1843" w:hanging="1843"/>
      </w:pPr>
      <w:bookmarkStart w:id="61" w:name="_Ref296183289"/>
      <w:bookmarkStart w:id="62" w:name="_Toc367867935"/>
      <w:r>
        <w:lastRenderedPageBreak/>
        <w:t>Installing the Automatic Updating Script</w:t>
      </w:r>
      <w:bookmarkEnd w:id="62"/>
    </w:p>
    <w:p w14:paraId="0D984BFC" w14:textId="042DA8E2" w:rsidR="00ED1450" w:rsidRDefault="00ED1450" w:rsidP="00ED1450">
      <w:pPr>
        <w:pStyle w:val="Body"/>
      </w:pPr>
      <w:r>
        <w:t>Starting from V3.2.1 the SPECCHIO VM has an automatic updating script built in.</w:t>
      </w:r>
    </w:p>
    <w:p w14:paraId="2600B508" w14:textId="22237F7C" w:rsidR="00ED1450" w:rsidRDefault="00ED1450" w:rsidP="00ED1450">
      <w:pPr>
        <w:pStyle w:val="Body"/>
      </w:pPr>
      <w:r>
        <w:t>Older VM versions can be set up to achieve the same.</w:t>
      </w:r>
    </w:p>
    <w:p w14:paraId="342B2FFE" w14:textId="77DCFB9C" w:rsidR="00ED1450" w:rsidRDefault="00ED1450" w:rsidP="00ED1450">
      <w:pPr>
        <w:pStyle w:val="Body"/>
        <w:numPr>
          <w:ilvl w:val="0"/>
          <w:numId w:val="19"/>
        </w:numPr>
      </w:pPr>
      <w:r>
        <w:t>Login as root</w:t>
      </w:r>
    </w:p>
    <w:p w14:paraId="27B47EA6" w14:textId="1EF93B00" w:rsidR="00ED1450" w:rsidRDefault="00ED1450" w:rsidP="00ED1450">
      <w:pPr>
        <w:pStyle w:val="Body"/>
        <w:numPr>
          <w:ilvl w:val="0"/>
          <w:numId w:val="19"/>
        </w:numPr>
      </w:pPr>
      <w:r>
        <w:t>Make sure that the VM can access the internet</w:t>
      </w:r>
    </w:p>
    <w:p w14:paraId="73AD95CA" w14:textId="4A4C30A5" w:rsidR="00ED1450" w:rsidRDefault="00ED1450" w:rsidP="00ED1450">
      <w:pPr>
        <w:pStyle w:val="Body"/>
        <w:numPr>
          <w:ilvl w:val="0"/>
          <w:numId w:val="19"/>
        </w:numPr>
      </w:pPr>
      <w:r>
        <w:t>Open terminal and run:</w:t>
      </w:r>
    </w:p>
    <w:p w14:paraId="28CE9105" w14:textId="67F30880" w:rsidR="00ED1450" w:rsidRDefault="00ED1450" w:rsidP="00ED1450">
      <w:pPr>
        <w:pStyle w:val="Body"/>
        <w:numPr>
          <w:ilvl w:val="1"/>
          <w:numId w:val="19"/>
        </w:numPr>
      </w:pPr>
      <w:r w:rsidRPr="00ED1450">
        <w:t xml:space="preserve">rpm -ivh http://rpms.famillecollet.com/enterprise/remi-release-6.rpm  </w:t>
      </w:r>
    </w:p>
    <w:p w14:paraId="33E98F19" w14:textId="02D4DD3B" w:rsidR="00ED1450" w:rsidRDefault="00ED1450" w:rsidP="00ED1450">
      <w:pPr>
        <w:pStyle w:val="Body"/>
        <w:numPr>
          <w:ilvl w:val="1"/>
          <w:numId w:val="19"/>
        </w:numPr>
      </w:pPr>
      <w:r>
        <w:t>yum install wget</w:t>
      </w:r>
    </w:p>
    <w:p w14:paraId="3D1CE6DD" w14:textId="15A522CB" w:rsidR="00CC075E" w:rsidRDefault="00E563E7" w:rsidP="00ED1450">
      <w:pPr>
        <w:pStyle w:val="Body"/>
        <w:numPr>
          <w:ilvl w:val="0"/>
          <w:numId w:val="19"/>
        </w:numPr>
      </w:pPr>
      <w:r>
        <w:t xml:space="preserve">Create a new shell script (downloadable from </w:t>
      </w:r>
      <w:hyperlink r:id="rId47" w:history="1">
        <w:r w:rsidR="00CC075E" w:rsidRPr="0028034D">
          <w:rPr>
            <w:rStyle w:val="Hyperlink"/>
          </w:rPr>
          <w:t>http://specchio.ch/vm_download.php</w:t>
        </w:r>
      </w:hyperlink>
      <w:r>
        <w:t>):</w:t>
      </w:r>
    </w:p>
    <w:p w14:paraId="3411819E" w14:textId="77777777" w:rsidR="00CC075E" w:rsidRPr="00CC075E" w:rsidRDefault="00E563E7" w:rsidP="00CC075E">
      <w:pPr>
        <w:pStyle w:val="Body"/>
        <w:spacing w:before="0" w:after="0" w:line="120" w:lineRule="atLeast"/>
        <w:ind w:left="1429"/>
        <w:rPr>
          <w:rFonts w:ascii="Lucida Console" w:hAnsi="Lucida Console"/>
          <w:sz w:val="16"/>
          <w:szCs w:val="16"/>
        </w:rPr>
      </w:pPr>
      <w:r>
        <w:br/>
      </w:r>
      <w:r>
        <w:br/>
      </w:r>
      <w:r w:rsidR="00CC075E" w:rsidRPr="00CC075E">
        <w:rPr>
          <w:rFonts w:ascii="Lucida Console" w:hAnsi="Lucida Console"/>
          <w:sz w:val="16"/>
          <w:szCs w:val="16"/>
        </w:rPr>
        <w:t>#!/bin/bash</w:t>
      </w:r>
    </w:p>
    <w:p w14:paraId="1EA668A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109E23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2016-02-16 ahueni</w:t>
      </w:r>
    </w:p>
    <w:p w14:paraId="2337B15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Get webapp war file from github and deploy</w:t>
      </w:r>
    </w:p>
    <w:p w14:paraId="2A9A54C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DB25244"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D0AF8F5"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/opt/glassfish3/glassfish/bin</w:t>
      </w:r>
    </w:p>
    <w:p w14:paraId="68FDAB6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xml:space="preserve">mv -f  ../domains/domain1/bin/specchio-webapp.war ../domains/domain1/bin/specchio-webapp.bk.war </w:t>
      </w:r>
    </w:p>
    <w:p w14:paraId="66A4F3BE"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"Downloading latest SPECCHIO web service binary ..."</w:t>
      </w:r>
    </w:p>
    <w:p w14:paraId="6127A6C0"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wget --directory-prefix=../domains/domain1/bin/ https://github.com/ahueni/SPECCHIO/raw/SPECCHIO_Master/pkg/specchio-webapp.war</w:t>
      </w:r>
    </w:p>
    <w:p w14:paraId="4934EEB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0EB6A997"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"Deploying SPECCHIO web service binary ..."</w:t>
      </w:r>
    </w:p>
    <w:p w14:paraId="1094C7CC"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./asadmin deploy --force ../domains/domain1/bin/specchio-webapp.war</w:t>
      </w:r>
    </w:p>
    <w:p w14:paraId="36C18A97"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./asadmin stop-domain</w:t>
      </w:r>
    </w:p>
    <w:p w14:paraId="39EEA68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nohup ./asadmin start-domain domain1 &amp;</w:t>
      </w:r>
    </w:p>
    <w:p w14:paraId="1376B96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4CB32E4F"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10465A4"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"SPECCHIO service is updated."</w:t>
      </w:r>
    </w:p>
    <w:p w14:paraId="70BC0F5B"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"Downloading and starting client install script ..."</w:t>
      </w:r>
    </w:p>
    <w:p w14:paraId="79A5FA89"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F8949EF"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/root/Documents/SPECCHIO_Installation</w:t>
      </w:r>
    </w:p>
    <w:p w14:paraId="00E652E2"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F0661B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mv specchio-client-installer.jar specchio-client-installer.bk.jar</w:t>
      </w:r>
    </w:p>
    <w:p w14:paraId="52DFC3D5"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D68AE9C"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wget --directory-prefix=/root/Documents/SPECCHIO_Installation https://github.com/ahueni/SPECCHIO/raw/SPECCHIO_Master/pkg/specchio-client-installer.jar</w:t>
      </w:r>
    </w:p>
    <w:p w14:paraId="63FF924D"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E9C891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643E72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java -jar specchio-client-installer.jar</w:t>
      </w:r>
    </w:p>
    <w:p w14:paraId="6607E563"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7F7EA78"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"SPECCHIO client is updated. Have a nice day!"</w:t>
      </w:r>
    </w:p>
    <w:p w14:paraId="5CEADFD3" w14:textId="77777777" w:rsidR="00CC075E" w:rsidRPr="00CC075E" w:rsidRDefault="00CC075E" w:rsidP="00CC075E">
      <w:pPr>
        <w:pStyle w:val="Body"/>
        <w:ind w:left="1429"/>
        <w:rPr>
          <w:rFonts w:ascii="Lucida Console" w:hAnsi="Lucida Console"/>
          <w:sz w:val="16"/>
          <w:szCs w:val="16"/>
        </w:rPr>
      </w:pPr>
    </w:p>
    <w:p w14:paraId="39998083" w14:textId="77777777" w:rsidR="00CC075E" w:rsidRPr="00CC075E" w:rsidRDefault="00CC075E" w:rsidP="00CC075E">
      <w:pPr>
        <w:pStyle w:val="Body"/>
        <w:ind w:left="1429"/>
        <w:rPr>
          <w:rFonts w:ascii="Lucida Console" w:hAnsi="Lucida Console"/>
          <w:sz w:val="16"/>
          <w:szCs w:val="16"/>
        </w:rPr>
      </w:pPr>
    </w:p>
    <w:p w14:paraId="5A592433" w14:textId="04B87948" w:rsidR="00ED1450" w:rsidRPr="00ED1450" w:rsidRDefault="00E563E7" w:rsidP="00CC075E">
      <w:pPr>
        <w:pStyle w:val="Body"/>
        <w:ind w:left="1429"/>
      </w:pPr>
      <w:r w:rsidRPr="00CC075E">
        <w:rPr>
          <w:rFonts w:ascii="Lucida Console" w:hAnsi="Lucida Console"/>
          <w:sz w:val="16"/>
          <w:szCs w:val="16"/>
        </w:rPr>
        <w:t xml:space="preserve">   </w:t>
      </w:r>
      <w:r w:rsidRPr="00CC075E">
        <w:rPr>
          <w:rFonts w:ascii="Lucida Console" w:hAnsi="Lucida Console"/>
          <w:sz w:val="16"/>
          <w:szCs w:val="16"/>
        </w:rPr>
        <w:br/>
      </w:r>
      <w:r>
        <w:br/>
      </w:r>
      <w:r>
        <w:br/>
      </w:r>
    </w:p>
    <w:p w14:paraId="53F4FC81" w14:textId="77777777" w:rsidR="0070016D" w:rsidRDefault="0070016D" w:rsidP="0070016D">
      <w:pPr>
        <w:pStyle w:val="Appendix1"/>
        <w:ind w:left="1843" w:hanging="1843"/>
      </w:pPr>
      <w:bookmarkStart w:id="63" w:name="_Toc367867936"/>
      <w:r>
        <w:lastRenderedPageBreak/>
        <w:t>Bridged Networking under MacOS – Ethernet and WiFi</w:t>
      </w:r>
      <w:bookmarkEnd w:id="61"/>
      <w:bookmarkEnd w:id="63"/>
    </w:p>
    <w:p w14:paraId="7887BD06" w14:textId="77777777" w:rsidR="0070016D" w:rsidRDefault="0070016D" w:rsidP="0070016D"/>
    <w:p w14:paraId="0C781192" w14:textId="3FD2C67D" w:rsidR="0070016D" w:rsidRDefault="0070016D" w:rsidP="0070016D">
      <w:r>
        <w:t>The SPECCHIO VM is shipped with the networking set to NAT. The information hereafter is intended for user who want to user Bridged Networking under MacOS.</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7"/>
      </w:r>
      <w:r>
        <w:t>.</w:t>
      </w:r>
    </w:p>
    <w:p w14:paraId="580FDAE3" w14:textId="77777777" w:rsidR="0070016D" w:rsidRDefault="0070016D" w:rsidP="0070016D"/>
    <w:p w14:paraId="734D1745" w14:textId="77777777" w:rsidR="0070016D" w:rsidRDefault="0070016D" w:rsidP="0070016D">
      <w:r>
        <w:rPr>
          <w:noProof/>
          <w:lang w:val="en-US"/>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WiFi, then this should be switched to Wi-Fi. </w:t>
      </w:r>
      <w:r>
        <w:rPr>
          <w:rStyle w:val="FootnoteReference"/>
        </w:rPr>
        <w:footnoteReference w:id="8"/>
      </w:r>
    </w:p>
    <w:p w14:paraId="16717FEE" w14:textId="77777777" w:rsidR="0070016D" w:rsidRDefault="0070016D" w:rsidP="0070016D"/>
    <w:p w14:paraId="1B458776" w14:textId="77777777" w:rsidR="0070016D" w:rsidRDefault="0070016D" w:rsidP="0070016D">
      <w:r>
        <w:rPr>
          <w:noProof/>
          <w:lang w:val="en-US"/>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When using the MacOS host machine connected to the Ethernet, the DHCP will assign an IP to the virtual machine. If connected to WiFi then the bridging does not work at all, i.e. no connection to the Internet is possible from the VM. This is a persistent bug</w:t>
      </w:r>
      <w:r>
        <w:rPr>
          <w:rStyle w:val="FootnoteReference"/>
        </w:rPr>
        <w:footnoteReference w:id="9"/>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On the Mac, open the ‘Sharing’ menu in the System Settings and select to share the Internet of the WiFi connection via Thunderbolt Bridge</w:t>
      </w:r>
      <w:r>
        <w:br/>
      </w:r>
      <w:r>
        <w:lastRenderedPageBreak/>
        <w:br/>
      </w:r>
      <w:r w:rsidRPr="008251CE">
        <w:rPr>
          <w:noProof/>
          <w:lang w:val="en-US"/>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val="en-US"/>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52"/>
      <w:footerReference w:type="default" r:id="rId53"/>
      <w:headerReference w:type="first" r:id="rId54"/>
      <w:footerReference w:type="first" r:id="rId55"/>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D077B" w14:textId="77777777" w:rsidR="00DE1065" w:rsidRDefault="00DE1065">
      <w:r>
        <w:separator/>
      </w:r>
    </w:p>
  </w:endnote>
  <w:endnote w:type="continuationSeparator" w:id="0">
    <w:p w14:paraId="30CE24A2" w14:textId="77777777" w:rsidR="00DE1065" w:rsidRDefault="00DE1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724E6" w14:textId="77777777" w:rsidR="00DE1065" w:rsidRDefault="00DE1065"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FE343B">
      <w:rPr>
        <w:noProof/>
      </w:rPr>
      <w:t>SPECCHIO_VM.docx</w:t>
    </w:r>
    <w:r>
      <w:rPr>
        <w:noProof/>
      </w:rPr>
      <w:fldChar w:fldCharType="end"/>
    </w:r>
  </w:p>
  <w:p w14:paraId="544F7487" w14:textId="77777777" w:rsidR="00DE1065" w:rsidRDefault="00DE1065"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FE343B">
      <w:rPr>
        <w:noProof/>
      </w:rPr>
      <w:t>3.3.0.0</w:t>
    </w:r>
    <w:r>
      <w:rPr>
        <w:noProof/>
      </w:rPr>
      <w:fldChar w:fldCharType="end"/>
    </w:r>
    <w:r>
      <w:t xml:space="preserve"> / </w:t>
    </w:r>
    <w:r>
      <w:fldChar w:fldCharType="begin"/>
    </w:r>
    <w:r>
      <w:instrText>REF DD</w:instrText>
    </w:r>
    <w:r>
      <w:fldChar w:fldCharType="separate"/>
    </w:r>
    <w:r w:rsidR="00FE343B">
      <w:rPr>
        <w:noProof/>
      </w:rPr>
      <w:t>24.09.2017</w:t>
    </w:r>
    <w:r>
      <w:rPr>
        <w:noProof/>
      </w:rPr>
      <w:fldChar w:fldCharType="end"/>
    </w:r>
    <w:r>
      <w:tab/>
    </w:r>
    <w:r>
      <w:tab/>
      <w:t>Pag</w:t>
    </w:r>
    <w:r w:rsidRPr="008030FC">
      <w:t xml:space="preserve">e </w:t>
    </w:r>
    <w:r>
      <w:fldChar w:fldCharType="begin"/>
    </w:r>
    <w:r>
      <w:instrText>PAGE</w:instrText>
    </w:r>
    <w:r>
      <w:fldChar w:fldCharType="separate"/>
    </w:r>
    <w:r w:rsidR="00FE343B">
      <w:rPr>
        <w:noProof/>
      </w:rPr>
      <w:t>21</w:t>
    </w:r>
    <w:r>
      <w:rPr>
        <w:noProof/>
      </w:rPr>
      <w:fldChar w:fldCharType="end"/>
    </w:r>
    <w:r w:rsidRPr="008030FC">
      <w:t xml:space="preserve"> </w:t>
    </w:r>
    <w:r>
      <w:t xml:space="preserve">of </w:t>
    </w:r>
    <w:r>
      <w:fldChar w:fldCharType="begin"/>
    </w:r>
    <w:r>
      <w:instrText xml:space="preserve">NUMPAGES </w:instrText>
    </w:r>
    <w:r>
      <w:fldChar w:fldCharType="separate"/>
    </w:r>
    <w:r w:rsidR="00FE343B">
      <w:rPr>
        <w:noProof/>
      </w:rPr>
      <w:t>23</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A1786" w14:textId="77777777" w:rsidR="00DE1065" w:rsidRDefault="00DE1065">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D2E93" w14:textId="77777777" w:rsidR="00DE1065" w:rsidRDefault="00DE1065">
      <w:r>
        <w:separator/>
      </w:r>
    </w:p>
  </w:footnote>
  <w:footnote w:type="continuationSeparator" w:id="0">
    <w:p w14:paraId="67FE06B6" w14:textId="77777777" w:rsidR="00DE1065" w:rsidRDefault="00DE1065">
      <w:r>
        <w:continuationSeparator/>
      </w:r>
    </w:p>
  </w:footnote>
  <w:footnote w:id="1">
    <w:p w14:paraId="33D9B9F9" w14:textId="0ACE3F6E" w:rsidR="00DE1065" w:rsidRPr="00DB7CB4" w:rsidRDefault="00DE1065">
      <w:pPr>
        <w:pStyle w:val="FootnoteText"/>
        <w:rPr>
          <w:lang w:val="en-US"/>
        </w:rPr>
      </w:pPr>
      <w:r>
        <w:rPr>
          <w:rStyle w:val="FootnoteReference"/>
        </w:rPr>
        <w:footnoteRef/>
      </w:r>
      <w:r>
        <w:t xml:space="preserve"> </w:t>
      </w:r>
      <w:r>
        <w:rPr>
          <w:lang w:val="en-US"/>
        </w:rPr>
        <w:t>The SPECCHIO application is installed in /usr/local/SPECCHIO</w:t>
      </w:r>
    </w:p>
  </w:footnote>
  <w:footnote w:id="2">
    <w:p w14:paraId="126038EC" w14:textId="09BB26DD" w:rsidR="00DE1065" w:rsidRPr="00923CC0" w:rsidRDefault="00DE1065">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localhost as described in section </w:t>
      </w:r>
      <w:r>
        <w:fldChar w:fldCharType="begin"/>
      </w:r>
      <w:r>
        <w:instrText xml:space="preserve"> REF _Ref305860385 \r \h </w:instrText>
      </w:r>
      <w:r>
        <w:fldChar w:fldCharType="separate"/>
      </w:r>
      <w:r w:rsidR="00FE343B">
        <w:t>3.9</w:t>
      </w:r>
      <w:r>
        <w:fldChar w:fldCharType="end"/>
      </w:r>
      <w:r>
        <w:t xml:space="preserve"> is the better option.</w:t>
      </w:r>
    </w:p>
  </w:footnote>
  <w:footnote w:id="3">
    <w:p w14:paraId="52664C6E" w14:textId="703180EE" w:rsidR="00DE1065" w:rsidRPr="00E27A33" w:rsidRDefault="00DE1065">
      <w:pPr>
        <w:pStyle w:val="FootnoteText"/>
        <w:rPr>
          <w:lang w:val="en-US"/>
        </w:rPr>
      </w:pPr>
      <w:r>
        <w:rPr>
          <w:rStyle w:val="FootnoteReference"/>
        </w:rPr>
        <w:footnoteRef/>
      </w:r>
      <w:r>
        <w:t xml:space="preserve"> </w:t>
      </w:r>
      <w:r>
        <w:rPr>
          <w:lang w:val="en-US"/>
        </w:rPr>
        <w:t>Ensure that the forwarding rules are defined in the VM.</w:t>
      </w:r>
    </w:p>
  </w:footnote>
  <w:footnote w:id="4">
    <w:p w14:paraId="3DDDC2AF" w14:textId="77777777" w:rsidR="00DE1065" w:rsidRPr="00E663BB" w:rsidRDefault="00DE1065" w:rsidP="00923CC0">
      <w:pPr>
        <w:pStyle w:val="FootnoteText"/>
        <w:rPr>
          <w:lang w:val="en-US"/>
        </w:rPr>
      </w:pPr>
      <w:r>
        <w:rPr>
          <w:rStyle w:val="FootnoteReference"/>
        </w:rPr>
        <w:footnoteRef/>
      </w:r>
      <w:r>
        <w:t xml:space="preserve"> Essentially only required to create a new SPECCHIO user account; all other connections can be made via HTTP on port 8080</w:t>
      </w:r>
    </w:p>
  </w:footnote>
  <w:footnote w:id="5">
    <w:p w14:paraId="43FBC24C" w14:textId="5CBA48D3" w:rsidR="00DE1065" w:rsidRPr="0019193F" w:rsidRDefault="00DE1065">
      <w:pPr>
        <w:pStyle w:val="FootnoteText"/>
        <w:rPr>
          <w:lang w:val="en-US"/>
        </w:rPr>
      </w:pPr>
      <w:r>
        <w:rPr>
          <w:rStyle w:val="FootnoteReference"/>
        </w:rPr>
        <w:footnoteRef/>
      </w:r>
      <w:r>
        <w:t xml:space="preserve"> </w:t>
      </w:r>
      <w:r>
        <w:rPr>
          <w:lang w:val="en-US"/>
        </w:rPr>
        <w:t>Future SPECCHIO App releases will come preconfigured to already include the SPECCHIO VM certificate.</w:t>
      </w:r>
    </w:p>
  </w:footnote>
  <w:footnote w:id="6">
    <w:p w14:paraId="3F4D169D" w14:textId="587239A9" w:rsidR="00DE1065" w:rsidRPr="00FD1AA8" w:rsidRDefault="00DE1065">
      <w:pPr>
        <w:pStyle w:val="FootnoteText"/>
        <w:rPr>
          <w:lang w:val="en-US"/>
        </w:rPr>
      </w:pPr>
      <w:r>
        <w:rPr>
          <w:rStyle w:val="FootnoteReference"/>
        </w:rPr>
        <w:footnoteRef/>
      </w:r>
      <w:r>
        <w:t xml:space="preserve"> </w:t>
      </w:r>
      <w:r w:rsidRPr="00FD1AA8">
        <w:t>https://github.com/ahueni/SPECCHIO/tree/SPECCHIO_Master/pkg</w:t>
      </w:r>
    </w:p>
  </w:footnote>
  <w:footnote w:id="7">
    <w:p w14:paraId="5D63FC7C" w14:textId="77777777" w:rsidR="00DE1065" w:rsidRDefault="00DE1065" w:rsidP="0070016D">
      <w:pPr>
        <w:pStyle w:val="FootnoteText"/>
        <w:rPr>
          <w:lang w:val="en-US"/>
        </w:rPr>
      </w:pPr>
      <w:r>
        <w:rPr>
          <w:rStyle w:val="FootnoteReference"/>
        </w:rPr>
        <w:footnoteRef/>
      </w:r>
      <w:r>
        <w:t xml:space="preserve"> </w:t>
      </w:r>
      <w:r>
        <w:rPr>
          <w:lang w:val="en-US"/>
        </w:rPr>
        <w:t>This is presumably so, I actually do not know if these settings are part of the stored VM image. Should anyone know, give me notice of the fact.</w:t>
      </w:r>
    </w:p>
    <w:p w14:paraId="5FD9FD6F" w14:textId="77777777" w:rsidR="00DE1065" w:rsidRPr="008872DB" w:rsidRDefault="00DE1065" w:rsidP="0070016D">
      <w:pPr>
        <w:pStyle w:val="FootnoteText"/>
        <w:rPr>
          <w:lang w:val="en-US"/>
        </w:rPr>
      </w:pPr>
    </w:p>
  </w:footnote>
  <w:footnote w:id="8">
    <w:p w14:paraId="48DC63BD" w14:textId="77777777" w:rsidR="00DE1065" w:rsidRPr="00ED1466" w:rsidRDefault="00DE1065"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9">
    <w:p w14:paraId="49EB3063" w14:textId="77777777" w:rsidR="00DE1065" w:rsidRPr="008872DB" w:rsidRDefault="00DE1065"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FA8B8" w14:textId="57D611C2" w:rsidR="00DE1065" w:rsidRDefault="00DE1065"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FE343B" w:rsidRPr="00FE343B">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SPECCHIO Virtualbox</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427F6" w14:textId="77777777" w:rsidR="00DE1065" w:rsidRDefault="00DE1065">
    <w:pPr>
      <w:framePr w:w="3255" w:h="992" w:wrap="notBeside" w:vAnchor="text" w:hAnchor="margin" w:y="1"/>
    </w:pPr>
  </w:p>
  <w:p w14:paraId="59ADD16C" w14:textId="77777777" w:rsidR="00DE1065" w:rsidRDefault="00DE1065">
    <w:pPr>
      <w:framePr w:w="3255" w:h="992" w:wrap="notBeside" w:vAnchor="text" w:hAnchor="margin" w:y="1"/>
    </w:pPr>
  </w:p>
  <w:p w14:paraId="7C47F9E4" w14:textId="77777777" w:rsidR="00DE1065" w:rsidRDefault="00DE1065">
    <w:pPr>
      <w:rPr>
        <w:sz w:val="28"/>
        <w:szCs w:val="28"/>
      </w:rPr>
    </w:pPr>
    <w:r>
      <w:rPr>
        <w:sz w:val="28"/>
        <w:szCs w:val="28"/>
      </w:rPr>
      <w:t>Remote Sensing Laboratories</w:t>
    </w:r>
  </w:p>
  <w:p w14:paraId="704AA1FA" w14:textId="77777777" w:rsidR="00DE1065" w:rsidRDefault="00DE1065">
    <w:pPr>
      <w:rPr>
        <w:sz w:val="28"/>
        <w:szCs w:val="28"/>
      </w:rPr>
    </w:pPr>
    <w:r>
      <w:rPr>
        <w:sz w:val="28"/>
        <w:szCs w:val="28"/>
      </w:rPr>
      <w:t>Department of Geography</w:t>
    </w:r>
  </w:p>
  <w:p w14:paraId="7A34E14A" w14:textId="77777777" w:rsidR="00DE1065" w:rsidRPr="00192611" w:rsidRDefault="00DE1065">
    <w:pPr>
      <w:rPr>
        <w:sz w:val="28"/>
        <w:szCs w:val="28"/>
      </w:rPr>
    </w:pPr>
    <w:r>
      <w:rPr>
        <w:sz w:val="28"/>
        <w:szCs w:val="28"/>
      </w:rPr>
      <w:t>University of Zurich</w:t>
    </w:r>
  </w:p>
  <w:p w14:paraId="59B3BC42" w14:textId="77777777" w:rsidR="00DE1065" w:rsidRDefault="00DE1065">
    <w:pPr>
      <w:rPr>
        <w:sz w:val="36"/>
      </w:rPr>
    </w:pPr>
  </w:p>
  <w:p w14:paraId="5F4A0ADD" w14:textId="77777777" w:rsidR="00DE1065" w:rsidRDefault="00DE1065">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FE343B" w:rsidRPr="00FE343B">
      <w:rPr>
        <w:b/>
        <w:noProof/>
      </w:rPr>
      <w:t>SPECCHIO</w:t>
    </w:r>
    <w:r>
      <w:rPr>
        <w:b/>
        <w:noProof/>
      </w:rPr>
      <w:fldChar w:fldCharType="end"/>
    </w:r>
  </w:p>
  <w:p w14:paraId="368FA6CA" w14:textId="77777777" w:rsidR="00DE1065" w:rsidRDefault="00DE1065">
    <w:pPr>
      <w:pBdr>
        <w:bottom w:val="single" w:sz="6" w:space="1" w:color="auto"/>
      </w:pBd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nsid w:val="0AE8092E"/>
    <w:multiLevelType w:val="hybridMultilevel"/>
    <w:tmpl w:val="BB00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7">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6">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8"/>
  </w:num>
  <w:num w:numId="4">
    <w:abstractNumId w:val="13"/>
  </w:num>
  <w:num w:numId="5">
    <w:abstractNumId w:val="3"/>
  </w:num>
  <w:num w:numId="6">
    <w:abstractNumId w:val="2"/>
  </w:num>
  <w:num w:numId="7">
    <w:abstractNumId w:val="15"/>
  </w:num>
  <w:num w:numId="8">
    <w:abstractNumId w:val="10"/>
  </w:num>
  <w:num w:numId="9">
    <w:abstractNumId w:val="5"/>
  </w:num>
  <w:num w:numId="10">
    <w:abstractNumId w:val="9"/>
  </w:num>
  <w:num w:numId="11">
    <w:abstractNumId w:val="14"/>
  </w:num>
  <w:num w:numId="12">
    <w:abstractNumId w:val="16"/>
  </w:num>
  <w:num w:numId="13">
    <w:abstractNumId w:val="11"/>
  </w:num>
  <w:num w:numId="14">
    <w:abstractNumId w:val="1"/>
  </w:num>
  <w:num w:numId="15">
    <w:abstractNumId w:val="19"/>
  </w:num>
  <w:num w:numId="16">
    <w:abstractNumId w:val="7"/>
  </w:num>
  <w:num w:numId="17">
    <w:abstractNumId w:val="8"/>
  </w:num>
  <w:num w:numId="18">
    <w:abstractNumId w:val="6"/>
  </w:num>
  <w:num w:numId="19">
    <w:abstractNumId w:val="12"/>
  </w:num>
  <w:num w:numId="2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50">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4265"/>
    <w:rsid w:val="00085B0D"/>
    <w:rsid w:val="00086FDC"/>
    <w:rsid w:val="000874EE"/>
    <w:rsid w:val="000877F1"/>
    <w:rsid w:val="000905CA"/>
    <w:rsid w:val="00090A5F"/>
    <w:rsid w:val="00091EC1"/>
    <w:rsid w:val="000945BE"/>
    <w:rsid w:val="000959EF"/>
    <w:rsid w:val="0009755C"/>
    <w:rsid w:val="000A07A9"/>
    <w:rsid w:val="000A0BF5"/>
    <w:rsid w:val="000A4249"/>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065B"/>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3900"/>
    <w:rsid w:val="00234B8D"/>
    <w:rsid w:val="00235191"/>
    <w:rsid w:val="002353F8"/>
    <w:rsid w:val="002415EF"/>
    <w:rsid w:val="00243D76"/>
    <w:rsid w:val="00244276"/>
    <w:rsid w:val="00244E28"/>
    <w:rsid w:val="00245196"/>
    <w:rsid w:val="00245A33"/>
    <w:rsid w:val="00254A05"/>
    <w:rsid w:val="00254EE4"/>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A7CDA"/>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12BE"/>
    <w:rsid w:val="00305207"/>
    <w:rsid w:val="0030561C"/>
    <w:rsid w:val="00306258"/>
    <w:rsid w:val="0030705E"/>
    <w:rsid w:val="00317107"/>
    <w:rsid w:val="00321296"/>
    <w:rsid w:val="00323D79"/>
    <w:rsid w:val="00323FF2"/>
    <w:rsid w:val="003266A3"/>
    <w:rsid w:val="003279C8"/>
    <w:rsid w:val="00334C91"/>
    <w:rsid w:val="00334CF9"/>
    <w:rsid w:val="00334D7A"/>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39F8"/>
    <w:rsid w:val="004241C6"/>
    <w:rsid w:val="00424291"/>
    <w:rsid w:val="00425801"/>
    <w:rsid w:val="00425ABF"/>
    <w:rsid w:val="00427012"/>
    <w:rsid w:val="00430506"/>
    <w:rsid w:val="004309AF"/>
    <w:rsid w:val="004310DB"/>
    <w:rsid w:val="004311F6"/>
    <w:rsid w:val="0043140F"/>
    <w:rsid w:val="0043189B"/>
    <w:rsid w:val="00432D97"/>
    <w:rsid w:val="00434083"/>
    <w:rsid w:val="0043642F"/>
    <w:rsid w:val="00436BD9"/>
    <w:rsid w:val="00436FF7"/>
    <w:rsid w:val="00437023"/>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33DE"/>
    <w:rsid w:val="00475196"/>
    <w:rsid w:val="004755CE"/>
    <w:rsid w:val="004831E0"/>
    <w:rsid w:val="00484682"/>
    <w:rsid w:val="00486B4A"/>
    <w:rsid w:val="00487FDD"/>
    <w:rsid w:val="00490031"/>
    <w:rsid w:val="0049064B"/>
    <w:rsid w:val="00493808"/>
    <w:rsid w:val="00493D72"/>
    <w:rsid w:val="00493F7A"/>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45"/>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520E"/>
    <w:rsid w:val="0059560A"/>
    <w:rsid w:val="00595796"/>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A5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62C3"/>
    <w:rsid w:val="0074641B"/>
    <w:rsid w:val="00746914"/>
    <w:rsid w:val="00746BC8"/>
    <w:rsid w:val="0074749A"/>
    <w:rsid w:val="007521AC"/>
    <w:rsid w:val="00755DF8"/>
    <w:rsid w:val="00756DC2"/>
    <w:rsid w:val="007570C6"/>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4696"/>
    <w:rsid w:val="00845E2B"/>
    <w:rsid w:val="00850938"/>
    <w:rsid w:val="00851208"/>
    <w:rsid w:val="0085295B"/>
    <w:rsid w:val="008620DB"/>
    <w:rsid w:val="008646FA"/>
    <w:rsid w:val="0086707A"/>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25F26"/>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67BD"/>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34E1"/>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5C8"/>
    <w:rsid w:val="00B47CB5"/>
    <w:rsid w:val="00B51699"/>
    <w:rsid w:val="00B51F53"/>
    <w:rsid w:val="00B5325A"/>
    <w:rsid w:val="00B551A6"/>
    <w:rsid w:val="00B56183"/>
    <w:rsid w:val="00B60DCD"/>
    <w:rsid w:val="00B61E92"/>
    <w:rsid w:val="00B67287"/>
    <w:rsid w:val="00B73AF7"/>
    <w:rsid w:val="00B75000"/>
    <w:rsid w:val="00B75250"/>
    <w:rsid w:val="00B76121"/>
    <w:rsid w:val="00B76F5E"/>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4AC6"/>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075E"/>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065"/>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23F1"/>
    <w:rsid w:val="00E360A5"/>
    <w:rsid w:val="00E36270"/>
    <w:rsid w:val="00E36F51"/>
    <w:rsid w:val="00E3704C"/>
    <w:rsid w:val="00E443B4"/>
    <w:rsid w:val="00E44769"/>
    <w:rsid w:val="00E45309"/>
    <w:rsid w:val="00E47832"/>
    <w:rsid w:val="00E5047C"/>
    <w:rsid w:val="00E51617"/>
    <w:rsid w:val="00E535AD"/>
    <w:rsid w:val="00E541CA"/>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3C57"/>
    <w:rsid w:val="00F3610B"/>
    <w:rsid w:val="00F3799B"/>
    <w:rsid w:val="00F37E3F"/>
    <w:rsid w:val="00F41180"/>
    <w:rsid w:val="00F4277A"/>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7784"/>
    <w:rsid w:val="00FA1F82"/>
    <w:rsid w:val="00FA3343"/>
    <w:rsid w:val="00FA40A6"/>
    <w:rsid w:val="00FA4171"/>
    <w:rsid w:val="00FA7684"/>
    <w:rsid w:val="00FB24E2"/>
    <w:rsid w:val="00FB2514"/>
    <w:rsid w:val="00FB2DC3"/>
    <w:rsid w:val="00FB3BC9"/>
    <w:rsid w:val="00FB6D95"/>
    <w:rsid w:val="00FB7375"/>
    <w:rsid w:val="00FC20CD"/>
    <w:rsid w:val="00FC399C"/>
    <w:rsid w:val="00FC40BE"/>
    <w:rsid w:val="00FD1AA8"/>
    <w:rsid w:val="00FD3B94"/>
    <w:rsid w:val="00FD52B8"/>
    <w:rsid w:val="00FE1196"/>
    <w:rsid w:val="00FE343B"/>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4f3ec,#dbe5f1,#c4cdfc,#b8cce4,#00863d"/>
    </o:shapedefaults>
    <o:shapelayout v:ext="edit">
      <o:idmap v:ext="edit" data="1"/>
    </o:shapelayout>
  </w:shapeDefaults>
  <w:decimalSymbol w:val="."/>
  <w:listSeparator w:val=","/>
  <w14:docId w14:val="0065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IntersectAustralia/dc10" TargetMode="External"/><Relationship Id="rId14" Type="http://schemas.openxmlformats.org/officeDocument/2006/relationships/hyperlink" Target="http://specchio.ch/vm_download.php" TargetMode="External"/><Relationship Id="rId15" Type="http://schemas.openxmlformats.org/officeDocument/2006/relationships/hyperlink" Target="https://www.virtualbox.org" TargetMode="External"/><Relationship Id="rId16" Type="http://schemas.openxmlformats.org/officeDocument/2006/relationships/hyperlink" Target="https://www.virtualbox.org"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header" Target="header2.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hyperlink" Target="http://specchio.ch/app_download.php" TargetMode="External"/><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hyperlink" Target="http://specchio.ch/vm_download.php" TargetMode="External"/><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jpe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hyperlink" Target="http://www.specchio.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7E16229B-E0B6-D240-AAF7-DA3476C934FE}">
  <ds:schemaRefs>
    <ds:schemaRef ds:uri="http://schemas.openxmlformats.org/officeDocument/2006/bibliography"/>
  </ds:schemaRefs>
</ds:datastoreItem>
</file>

<file path=customXml/itemProps2.xml><?xml version="1.0" encoding="utf-8"?>
<ds:datastoreItem xmlns:ds="http://schemas.openxmlformats.org/officeDocument/2006/customXml" ds:itemID="{4211C57F-11CB-4144-B48E-DE3B0B82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\MSOFFICE\Templates\SARA_Atx_SRS_V01.dot</Template>
  <TotalTime>2066</TotalTime>
  <Pages>23</Pages>
  <Words>3412</Words>
  <Characters>19454</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22821</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Andy Hueni</cp:lastModifiedBy>
  <cp:revision>149</cp:revision>
  <cp:lastPrinted>2017-09-24T08:23:00Z</cp:lastPrinted>
  <dcterms:created xsi:type="dcterms:W3CDTF">2013-06-18T00:55:00Z</dcterms:created>
  <dcterms:modified xsi:type="dcterms:W3CDTF">2017-09-24T08:23:00Z</dcterms:modified>
</cp:coreProperties>
</file>